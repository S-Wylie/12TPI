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A16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1A8198A7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78C9FF67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78581038" w14:textId="77777777" w:rsidR="00F9263A" w:rsidRPr="00267D69" w:rsidRDefault="00F9263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 w:rsidRPr="00267D69">
        <w:rPr>
          <w:rFonts w:eastAsia="Times New Roman"/>
          <w:sz w:val="72"/>
          <w:lang w:val="en-NZ" w:eastAsia="en-NZ"/>
        </w:rPr>
        <w:t>Title of your Project</w:t>
      </w:r>
    </w:p>
    <w:p w14:paraId="657333A5" w14:textId="7F0CCF34" w:rsidR="00F9263A" w:rsidRPr="00267D69" w:rsidRDefault="00125BD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>
        <w:rPr>
          <w:rFonts w:eastAsia="Times New Roman"/>
          <w:sz w:val="72"/>
          <w:lang w:val="en-NZ" w:eastAsia="en-NZ"/>
        </w:rPr>
        <w:t>Sienna Wylie</w:t>
      </w:r>
    </w:p>
    <w:p w14:paraId="0F913229" w14:textId="4F186991" w:rsidR="00F9263A" w:rsidRPr="00267D69" w:rsidRDefault="00125BD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>
        <w:rPr>
          <w:rFonts w:eastAsia="Times New Roman"/>
          <w:sz w:val="72"/>
          <w:lang w:val="en-NZ" w:eastAsia="en-NZ"/>
        </w:rPr>
        <w:t>12</w:t>
      </w:r>
    </w:p>
    <w:p w14:paraId="503E13FA" w14:textId="77777777" w:rsidR="00F9263A" w:rsidRDefault="00F9263A" w:rsidP="00267D69">
      <w:pPr>
        <w:pStyle w:val="Title"/>
        <w:jc w:val="center"/>
        <w:rPr>
          <w:rFonts w:eastAsia="Times New Roman"/>
          <w:lang w:val="en-NZ" w:eastAsia="en-NZ"/>
        </w:rPr>
      </w:pPr>
      <w:r w:rsidRPr="00267D69">
        <w:rPr>
          <w:rFonts w:eastAsia="Times New Roman"/>
          <w:sz w:val="72"/>
          <w:lang w:val="en-NZ" w:eastAsia="en-NZ"/>
        </w:rPr>
        <w:t>Avondale College</w:t>
      </w:r>
    </w:p>
    <w:p w14:paraId="789149CA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</w:p>
    <w:p w14:paraId="78C8C0C4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48981F1B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0EEE2B0C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61F635D6" w14:textId="77777777" w:rsidR="00F9263A" w:rsidRDefault="00F9263A" w:rsidP="00267D69">
      <w:pPr>
        <w:pStyle w:val="Title"/>
        <w:jc w:val="right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t>List standards complete</w:t>
      </w:r>
      <w:r w:rsidR="009E75DE">
        <w:rPr>
          <w:rFonts w:eastAsia="Times New Roman"/>
          <w:lang w:val="en-NZ" w:eastAsia="en-NZ"/>
        </w:rPr>
        <w:t>d</w:t>
      </w:r>
      <w:r>
        <w:rPr>
          <w:rFonts w:eastAsia="Times New Roman"/>
          <w:lang w:val="en-NZ" w:eastAsia="en-NZ"/>
        </w:rPr>
        <w:t xml:space="preserve"> with this project</w:t>
      </w:r>
    </w:p>
    <w:p w14:paraId="3D7C41B6" w14:textId="77777777" w:rsidR="00F9263A" w:rsidRDefault="00F9263A" w:rsidP="00267D69">
      <w:pPr>
        <w:pStyle w:val="Title"/>
        <w:numPr>
          <w:ilvl w:val="0"/>
          <w:numId w:val="2"/>
        </w:numPr>
        <w:jc w:val="right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t>Refer to your assignment document</w:t>
      </w:r>
    </w:p>
    <w:p w14:paraId="62F1BD54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</w:p>
    <w:p w14:paraId="6EF93407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6198324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4DDBB0" w14:textId="77777777" w:rsidR="009E75DE" w:rsidRPr="00267D69" w:rsidRDefault="009E75DE">
          <w:pPr>
            <w:pStyle w:val="TOCHeading"/>
            <w:rPr>
              <w:sz w:val="44"/>
            </w:rPr>
          </w:pPr>
          <w:r w:rsidRPr="00267D69">
            <w:rPr>
              <w:sz w:val="44"/>
            </w:rPr>
            <w:t>Table of Contents</w:t>
          </w:r>
        </w:p>
        <w:p w14:paraId="6AF1E58C" w14:textId="77777777" w:rsidR="00F23D95" w:rsidRDefault="009E75DE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881207" w:history="1">
            <w:r w:rsidR="00F23D95" w:rsidRPr="00EF1CC6">
              <w:rPr>
                <w:rStyle w:val="Hyperlink"/>
                <w:rFonts w:eastAsia="Times New Roman"/>
                <w:noProof/>
                <w:lang w:val="en-NZ" w:eastAsia="en-NZ"/>
              </w:rPr>
              <w:t>Introduction</w:t>
            </w:r>
            <w:r w:rsidR="00F23D95">
              <w:rPr>
                <w:noProof/>
                <w:webHidden/>
              </w:rPr>
              <w:tab/>
            </w:r>
            <w:r w:rsidR="00F23D95">
              <w:rPr>
                <w:noProof/>
                <w:webHidden/>
              </w:rPr>
              <w:fldChar w:fldCharType="begin"/>
            </w:r>
            <w:r w:rsidR="00F23D95">
              <w:rPr>
                <w:noProof/>
                <w:webHidden/>
              </w:rPr>
              <w:instrText xml:space="preserve"> PAGEREF _Toc141881207 \h </w:instrText>
            </w:r>
            <w:r w:rsidR="00F23D95">
              <w:rPr>
                <w:noProof/>
                <w:webHidden/>
              </w:rPr>
            </w:r>
            <w:r w:rsidR="00F23D95">
              <w:rPr>
                <w:noProof/>
                <w:webHidden/>
              </w:rPr>
              <w:fldChar w:fldCharType="separate"/>
            </w:r>
            <w:r w:rsidR="00F23D95">
              <w:rPr>
                <w:noProof/>
                <w:webHidden/>
              </w:rPr>
              <w:t>1</w:t>
            </w:r>
            <w:r w:rsidR="00F23D95">
              <w:rPr>
                <w:noProof/>
                <w:webHidden/>
              </w:rPr>
              <w:fldChar w:fldCharType="end"/>
            </w:r>
          </w:hyperlink>
        </w:p>
        <w:p w14:paraId="5D001A4D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0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Problem statement/Background/Research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F24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0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AD1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GitHub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link to your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2BA4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F5B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3DBB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End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F704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Possible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2441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Project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schedule - timeline/plan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963F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Cost vs Benefit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D76A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7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BFE5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8B7C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Flowcharts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>/Pseudocodes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DEF9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E8E0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Entity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9AD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Class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E0AE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6F99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GitHub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9E1C6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Screen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54A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Code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comments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6955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7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Development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stages - progress made should be 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BEB8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4E5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Testing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53F7" w14:textId="77777777" w:rsidR="00F23D95" w:rsidRDefault="00F23D95">
          <w:pPr>
            <w:pStyle w:val="TOC3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User Experience - End user considerations and stakeholders’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E2E4E" w14:textId="77777777" w:rsidR="00F23D95" w:rsidRDefault="00F23D95">
          <w:pPr>
            <w:pStyle w:val="TOC3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Test cases - check all options, boundary cases and error control/message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3EA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Documentation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- explanation about your software, how it works, what are the key requirements etc (user manual or GitHub Readme.txt)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529B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Relevant Implications - Address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any five relevant implications.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E365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776E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735B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2CF9" w14:textId="77777777" w:rsidR="009E75DE" w:rsidRDefault="009E75DE" w:rsidP="009E75D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A3F07CD" w14:textId="77777777" w:rsidR="00267D69" w:rsidRDefault="00267D69" w:rsidP="009E75DE">
      <w:pPr>
        <w:pStyle w:val="Heading1"/>
        <w:rPr>
          <w:rFonts w:eastAsia="Times New Roman"/>
          <w:sz w:val="44"/>
          <w:lang w:val="en-NZ" w:eastAsia="en-NZ"/>
        </w:rPr>
        <w:sectPr w:rsidR="00267D69" w:rsidSect="00267D69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24" w:space="24" w:color="F4B083" w:themeColor="accent2" w:themeTint="99"/>
            <w:left w:val="thinThickSmallGap" w:sz="24" w:space="24" w:color="F4B083" w:themeColor="accent2" w:themeTint="99"/>
            <w:bottom w:val="thinThickSmallGap" w:sz="24" w:space="24" w:color="F4B083" w:themeColor="accent2" w:themeTint="99"/>
            <w:right w:val="thinThickSmallGap" w:sz="24" w:space="24" w:color="F4B083" w:themeColor="accent2" w:themeTint="99"/>
          </w:pgBorders>
          <w:pgNumType w:fmt="upperRoman" w:start="1"/>
          <w:cols w:space="708"/>
          <w:titlePg/>
          <w:docGrid w:linePitch="360"/>
        </w:sectPr>
      </w:pPr>
    </w:p>
    <w:p w14:paraId="4F1B17EB" w14:textId="77777777" w:rsidR="00F9263A" w:rsidRPr="009E75DE" w:rsidRDefault="00F9263A" w:rsidP="009E75DE">
      <w:pPr>
        <w:pStyle w:val="Heading1"/>
        <w:rPr>
          <w:rFonts w:eastAsiaTheme="minorEastAsia"/>
        </w:rPr>
      </w:pPr>
      <w:bookmarkStart w:id="0" w:name="_Toc141881207"/>
      <w:r w:rsidRPr="00267D69">
        <w:rPr>
          <w:rFonts w:eastAsia="Times New Roman"/>
          <w:sz w:val="44"/>
          <w:lang w:val="en-NZ" w:eastAsia="en-NZ"/>
        </w:rPr>
        <w:lastRenderedPageBreak/>
        <w:t>Introduction</w:t>
      </w:r>
      <w:bookmarkEnd w:id="0"/>
      <w:r>
        <w:rPr>
          <w:rFonts w:eastAsia="Times New Roman"/>
          <w:lang w:val="en-NZ" w:eastAsia="en-NZ"/>
        </w:rPr>
        <w:t xml:space="preserve"> </w:t>
      </w:r>
    </w:p>
    <w:p w14:paraId="5D71610B" w14:textId="77777777" w:rsidR="00F9263A" w:rsidRDefault="00F9263A" w:rsidP="00F9263A">
      <w:pPr>
        <w:pStyle w:val="Heading2"/>
        <w:rPr>
          <w:rFonts w:eastAsia="Times New Roman"/>
          <w:lang w:val="en-NZ" w:eastAsia="en-NZ"/>
        </w:rPr>
      </w:pPr>
      <w:bookmarkStart w:id="1" w:name="_Toc141881208"/>
      <w:r>
        <w:rPr>
          <w:rFonts w:eastAsia="Times New Roman"/>
          <w:lang w:val="en-NZ" w:eastAsia="en-NZ"/>
        </w:rPr>
        <w:t>Problem statement/Background/Research statement</w:t>
      </w:r>
      <w:bookmarkEnd w:id="1"/>
    </w:p>
    <w:p w14:paraId="07B0F268" w14:textId="2F4C05B5" w:rsidR="0021055B" w:rsidRDefault="0021055B" w:rsidP="002105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F5496" w:themeColor="accent1" w:themeShade="BF"/>
          <w:sz w:val="28"/>
          <w:szCs w:val="28"/>
          <w:lang w:val="en-NZ" w:eastAsia="en-NZ"/>
        </w:rPr>
      </w:pPr>
      <w:r w:rsidRPr="001A56E6">
        <w:rPr>
          <w:rFonts w:eastAsia="Times New Roman" w:cstheme="minorHAnsi"/>
          <w:b/>
          <w:bCs/>
          <w:color w:val="2F5496" w:themeColor="accent1" w:themeShade="BF"/>
          <w:sz w:val="28"/>
          <w:szCs w:val="28"/>
          <w:lang w:val="en-NZ" w:eastAsia="en-NZ"/>
        </w:rPr>
        <w:t>Problem</w:t>
      </w:r>
    </w:p>
    <w:p w14:paraId="68EA2C41" w14:textId="20A24AF3" w:rsidR="00684DB6" w:rsidRPr="00120FB6" w:rsidRDefault="00120FB6" w:rsidP="0021055B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Airline databases </w:t>
      </w:r>
      <w:r w:rsidR="00C60C4D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may be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complicated and hard to use, </w:t>
      </w:r>
      <w:r w:rsidR="00C60C4D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therefore making it harder to train employees to use them and </w:t>
      </w:r>
      <w:r w:rsidR="00E36427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harder to prove consistency.</w:t>
      </w:r>
    </w:p>
    <w:p w14:paraId="0C14BF91" w14:textId="77777777" w:rsidR="00F9263A" w:rsidRPr="001A56E6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2" w:name="_Toc141881209"/>
      <w:r w:rsidRPr="001A56E6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Use case</w:t>
      </w:r>
      <w:bookmarkEnd w:id="2"/>
      <w:r w:rsidRPr="001A56E6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 xml:space="preserve"> </w:t>
      </w:r>
    </w:p>
    <w:p w14:paraId="1305DA72" w14:textId="3736F1E2" w:rsidR="00F9263A" w:rsidRDefault="007E3152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Uses include </w:t>
      </w:r>
      <w:r w:rsidR="00EE3260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a flight attendant will be able to check if all the meals required for the flight are stocked or </w:t>
      </w:r>
      <w:r w:rsidR="00402000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a passenger assistant will be able to tell a passenger </w:t>
      </w:r>
      <w:r w:rsidR="00251299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when their flight is taking off.</w:t>
      </w:r>
    </w:p>
    <w:p w14:paraId="3FC23FCE" w14:textId="409D4CDC" w:rsidR="00CF7B71" w:rsidRPr="00CF7B71" w:rsidRDefault="00F9263A" w:rsidP="00CF7B71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3" w:name="_Toc141881210"/>
      <w:r w:rsidRPr="00CF7B71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GitHub link to your repository</w:t>
      </w:r>
      <w:bookmarkEnd w:id="3"/>
    </w:p>
    <w:p w14:paraId="5C95B017" w14:textId="77C9BEBF" w:rsidR="00EA1195" w:rsidRPr="00CF7B71" w:rsidRDefault="00EA1195">
      <w:pPr>
        <w:spacing w:line="259" w:lineRule="auto"/>
        <w:rPr>
          <w:rFonts w:eastAsia="Times New Roman" w:cstheme="minorHAnsi"/>
          <w:b/>
          <w:bCs/>
          <w:color w:val="2F5496" w:themeColor="accent1" w:themeShade="BF"/>
          <w:sz w:val="24"/>
          <w:szCs w:val="24"/>
          <w:lang w:val="en-NZ" w:eastAsia="en-NZ"/>
        </w:rPr>
      </w:pPr>
      <w:hyperlink r:id="rId13" w:history="1">
        <w:r w:rsidRPr="00CF7B71">
          <w:rPr>
            <w:rStyle w:val="Hyperlink"/>
            <w:rFonts w:eastAsia="Times New Roman" w:cstheme="minorHAnsi"/>
            <w:b/>
            <w:bCs/>
            <w:sz w:val="24"/>
            <w:szCs w:val="24"/>
            <w:lang w:val="en-NZ" w:eastAsia="en-NZ"/>
          </w:rPr>
          <w:t>https://github.com/S-Wylie/12TPI</w:t>
        </w:r>
      </w:hyperlink>
    </w:p>
    <w:p w14:paraId="10CCA282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4" w:name="_Toc141881211"/>
      <w:r w:rsidRPr="00F9263A">
        <w:rPr>
          <w:rFonts w:eastAsia="Times New Roman"/>
          <w:sz w:val="44"/>
          <w:lang w:val="en-NZ" w:eastAsia="en-NZ"/>
        </w:rPr>
        <w:t>Analysis</w:t>
      </w:r>
      <w:bookmarkEnd w:id="4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1583124C" w14:textId="77777777" w:rsidR="00F9263A" w:rsidRPr="001A56E6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5" w:name="_Toc141881212"/>
      <w:r w:rsidRPr="001A56E6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Stakeholders</w:t>
      </w:r>
      <w:bookmarkEnd w:id="5"/>
    </w:p>
    <w:p w14:paraId="6061A282" w14:textId="204FBB72" w:rsidR="00F9263A" w:rsidRPr="007E3152" w:rsidRDefault="007E3152" w:rsidP="00F9263A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The Stakeholders are the higher-ups of Air New Zealand.</w:t>
      </w:r>
    </w:p>
    <w:p w14:paraId="1CA43836" w14:textId="77777777" w:rsidR="00F9263A" w:rsidRPr="001A56E6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6" w:name="_Toc141881213"/>
      <w:r w:rsidRPr="001A56E6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End users</w:t>
      </w:r>
      <w:bookmarkEnd w:id="6"/>
    </w:p>
    <w:p w14:paraId="630D2111" w14:textId="1BA20FC6" w:rsidR="00F9263A" w:rsidRPr="00B43C96" w:rsidRDefault="00480105" w:rsidP="00F9263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F5496" w:themeColor="accent1" w:themeShade="BF"/>
          <w:sz w:val="24"/>
          <w:szCs w:val="24"/>
          <w:lang w:val="en-NZ" w:eastAsia="en-NZ"/>
        </w:rPr>
      </w:pPr>
      <w:r>
        <w:rPr>
          <w:rFonts w:ascii="Calibri" w:eastAsia="Times New Roman" w:hAnsi="Calibri" w:cs="Calibri"/>
          <w:color w:val="2F5496" w:themeColor="accent1" w:themeShade="BF"/>
          <w:sz w:val="24"/>
          <w:szCs w:val="24"/>
          <w:lang w:val="en-NZ" w:eastAsia="en-NZ"/>
        </w:rPr>
        <w:t xml:space="preserve">Flight attendants, passenger assistants, </w:t>
      </w:r>
      <w:r w:rsidR="005858FD">
        <w:rPr>
          <w:rFonts w:ascii="Calibri" w:eastAsia="Times New Roman" w:hAnsi="Calibri" w:cs="Calibri"/>
          <w:color w:val="2F5496" w:themeColor="accent1" w:themeShade="BF"/>
          <w:sz w:val="24"/>
          <w:szCs w:val="24"/>
          <w:lang w:val="en-NZ" w:eastAsia="en-NZ"/>
        </w:rPr>
        <w:t xml:space="preserve">airline reservation agents, </w:t>
      </w:r>
      <w:r w:rsidR="001A56E6">
        <w:rPr>
          <w:rFonts w:ascii="Calibri" w:eastAsia="Times New Roman" w:hAnsi="Calibri" w:cs="Calibri"/>
          <w:color w:val="2F5496" w:themeColor="accent1" w:themeShade="BF"/>
          <w:sz w:val="24"/>
          <w:szCs w:val="24"/>
          <w:lang w:val="en-NZ" w:eastAsia="en-NZ"/>
        </w:rPr>
        <w:t>flight attendants, air traffic controllers, and airport managers</w:t>
      </w:r>
    </w:p>
    <w:p w14:paraId="09BA84E3" w14:textId="77777777" w:rsidR="00F9263A" w:rsidRPr="008D6FBD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7" w:name="_Toc141881214"/>
      <w:r w:rsidRPr="008D6FBD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Possible solutions</w:t>
      </w:r>
      <w:bookmarkEnd w:id="7"/>
    </w:p>
    <w:p w14:paraId="5388A7AB" w14:textId="2B4E0C78" w:rsidR="00F9263A" w:rsidRPr="00E36427" w:rsidRDefault="00E36427" w:rsidP="00F9263A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An airport</w:t>
      </w:r>
      <w:r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tracking system. It will track planes, flights for those planes, passengers on those flights, classes for those passengers,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meals for those passengers,</w:t>
      </w:r>
      <w:r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and </w:t>
      </w:r>
      <w:r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airports for the flights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.</w:t>
      </w:r>
      <w:r w:rsidR="005B010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This project will have the ability to hold a lot of information in an easy to read and understand format, making it more conventional than other airport databases.</w:t>
      </w:r>
    </w:p>
    <w:p w14:paraId="492CD764" w14:textId="77777777" w:rsidR="00332DD1" w:rsidRDefault="00332DD1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8" w:name="_Toc141881215"/>
    </w:p>
    <w:p w14:paraId="10B26FF7" w14:textId="77777777" w:rsidR="00332DD1" w:rsidRDefault="00332DD1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</w:p>
    <w:p w14:paraId="071DDC23" w14:textId="77777777" w:rsidR="00332DD1" w:rsidRDefault="00332DD1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</w:p>
    <w:p w14:paraId="09BA19B6" w14:textId="77777777" w:rsidR="00332DD1" w:rsidRDefault="00332DD1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</w:p>
    <w:p w14:paraId="19175907" w14:textId="77777777" w:rsidR="00332DD1" w:rsidRDefault="00332DD1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</w:p>
    <w:p w14:paraId="36AF7526" w14:textId="77777777" w:rsidR="00332DD1" w:rsidRPr="00332DD1" w:rsidRDefault="00332DD1" w:rsidP="00332DD1">
      <w:pPr>
        <w:rPr>
          <w:lang w:val="en-NZ" w:eastAsia="en-NZ"/>
        </w:rPr>
      </w:pPr>
    </w:p>
    <w:p w14:paraId="3C953598" w14:textId="437921ED" w:rsidR="00F9263A" w:rsidRPr="00E36427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r w:rsidRPr="00E36427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lastRenderedPageBreak/>
        <w:t>Project schedule - timeline/plan</w:t>
      </w:r>
      <w:bookmarkEnd w:id="8"/>
    </w:p>
    <w:p w14:paraId="64E6B16B" w14:textId="77777777" w:rsidR="009E75DE" w:rsidRDefault="009E75DE" w:rsidP="009E75DE">
      <w:pPr>
        <w:rPr>
          <w:lang w:val="en-NZ" w:eastAsia="en-NZ"/>
        </w:rPr>
      </w:pPr>
    </w:p>
    <w:p w14:paraId="650337C3" w14:textId="06872FCC" w:rsidR="00E36427" w:rsidRDefault="00332DD1" w:rsidP="009E75DE">
      <w:pPr>
        <w:rPr>
          <w:lang w:val="en-NZ" w:eastAsia="en-NZ"/>
        </w:rPr>
      </w:pPr>
      <w:r w:rsidRPr="00332DD1">
        <w:rPr>
          <w:noProof/>
          <w:lang w:val="en-NZ" w:eastAsia="en-NZ"/>
        </w:rPr>
        <w:drawing>
          <wp:inline distT="0" distB="0" distL="0" distR="0" wp14:anchorId="0B414A81" wp14:editId="70C6360C">
            <wp:extent cx="3259101" cy="4438650"/>
            <wp:effectExtent l="0" t="0" r="0" b="0"/>
            <wp:docPr id="10706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4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356" cy="444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3974" w14:textId="77777777" w:rsidR="009E75DE" w:rsidRPr="00E36427" w:rsidRDefault="009E75DE" w:rsidP="009E75DE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val="en-NZ" w:eastAsia="en-NZ"/>
        </w:rPr>
      </w:pPr>
      <w:bookmarkStart w:id="9" w:name="_Toc141881216"/>
      <w:r w:rsidRPr="00E36427">
        <w:rPr>
          <w:rFonts w:ascii="Calibri" w:eastAsia="Times New Roman" w:hAnsi="Calibri" w:cs="Calibri"/>
          <w:b/>
          <w:bCs/>
          <w:sz w:val="28"/>
          <w:szCs w:val="28"/>
          <w:lang w:val="en-NZ" w:eastAsia="en-NZ"/>
        </w:rPr>
        <w:t>Cost vs Benefit Analysis</w:t>
      </w:r>
      <w:bookmarkEnd w:id="9"/>
    </w:p>
    <w:p w14:paraId="5875D9FA" w14:textId="6A15D7FD" w:rsidR="00F9263A" w:rsidRDefault="003624D3" w:rsidP="00F9263A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Costs:</w:t>
      </w:r>
    </w:p>
    <w:p w14:paraId="5F46DA0B" w14:textId="12894338" w:rsidR="003624D3" w:rsidRDefault="003624D3" w:rsidP="003624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Expensive to set up and maintain</w:t>
      </w:r>
    </w:p>
    <w:p w14:paraId="339F09B6" w14:textId="35AF1A41" w:rsidR="003624D3" w:rsidRDefault="003624D3" w:rsidP="003624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Old employees </w:t>
      </w:r>
      <w:proofErr w:type="gramStart"/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have to</w:t>
      </w:r>
      <w:proofErr w:type="gramEnd"/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be trained to use the new system </w:t>
      </w:r>
      <w:r w:rsidR="002D3168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– therefore halting the usage of the system and cost due to having to pay employees during </w:t>
      </w:r>
      <w:r w:rsidR="00D40D75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training</w:t>
      </w:r>
    </w:p>
    <w:p w14:paraId="7B237934" w14:textId="1EC760AE" w:rsidR="004545B1" w:rsidRDefault="004545B1" w:rsidP="004545B1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Benefits:</w:t>
      </w:r>
    </w:p>
    <w:p w14:paraId="2498C43B" w14:textId="3D7C7022" w:rsidR="004545B1" w:rsidRDefault="004545B1" w:rsidP="004545B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Easier for new employees to adapt to</w:t>
      </w:r>
    </w:p>
    <w:p w14:paraId="3C38268F" w14:textId="445BDAB4" w:rsidR="00F9263A" w:rsidRPr="00AD596C" w:rsidRDefault="004F50F1" w:rsidP="00AD596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Consistency will be easie</w:t>
      </w:r>
      <w:r w:rsidR="00AD596C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r</w:t>
      </w:r>
    </w:p>
    <w:p w14:paraId="24D3A678" w14:textId="291003E9" w:rsidR="00F9263A" w:rsidRPr="00B43348" w:rsidRDefault="00F9263A" w:rsidP="00B43348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0" w:name="_Toc141881217"/>
      <w:r w:rsidRPr="00F9263A">
        <w:rPr>
          <w:rFonts w:eastAsia="Times New Roman"/>
          <w:sz w:val="44"/>
          <w:lang w:val="en-NZ" w:eastAsia="en-NZ"/>
        </w:rPr>
        <w:lastRenderedPageBreak/>
        <w:t>Design</w:t>
      </w:r>
      <w:bookmarkEnd w:id="10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66A60B9B" w14:textId="4EC193EB" w:rsidR="00F9263A" w:rsidRPr="00AD596C" w:rsidRDefault="00F9263A" w:rsidP="00F9263A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</w:pPr>
      <w:bookmarkStart w:id="11" w:name="_Toc141881218"/>
      <w:r w:rsidRPr="00AD596C">
        <w:rPr>
          <w:rFonts w:asciiTheme="minorHAnsi" w:eastAsia="Times New Roman" w:hAnsiTheme="minorHAnsi" w:cstheme="minorHAnsi"/>
          <w:b/>
          <w:bCs/>
          <w:sz w:val="28"/>
          <w:szCs w:val="28"/>
          <w:lang w:val="en-NZ" w:eastAsia="en-NZ"/>
        </w:rPr>
        <w:t>Wireframes</w:t>
      </w:r>
      <w:bookmarkEnd w:id="11"/>
    </w:p>
    <w:p w14:paraId="35F862CF" w14:textId="0AC1208E" w:rsidR="009023BE" w:rsidRPr="00464909" w:rsidRDefault="009023BE" w:rsidP="00F9263A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noProof/>
          <w:color w:val="2F5496" w:themeColor="accent1" w:themeShade="BF"/>
          <w:sz w:val="24"/>
          <w:szCs w:val="24"/>
          <w:lang w:val="en-NZ" w:eastAsia="en-NZ"/>
        </w:rPr>
        <w:drawing>
          <wp:anchor distT="0" distB="0" distL="114300" distR="114300" simplePos="0" relativeHeight="251658240" behindDoc="0" locked="0" layoutInCell="1" allowOverlap="1" wp14:anchorId="4F2DC36B" wp14:editId="587965BE">
            <wp:simplePos x="0" y="0"/>
            <wp:positionH relativeFrom="column">
              <wp:posOffset>2374901</wp:posOffset>
            </wp:positionH>
            <wp:positionV relativeFrom="paragraph">
              <wp:posOffset>182519</wp:posOffset>
            </wp:positionV>
            <wp:extent cx="2286000" cy="3234416"/>
            <wp:effectExtent l="0" t="0" r="0" b="4445"/>
            <wp:wrapNone/>
            <wp:docPr id="166132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3426" name="Picture 16613234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692" cy="3243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color w:val="2F5496" w:themeColor="accent1" w:themeShade="BF"/>
          <w:sz w:val="24"/>
          <w:szCs w:val="24"/>
          <w:lang w:val="en-NZ" w:eastAsia="en-NZ"/>
        </w:rPr>
        <w:drawing>
          <wp:inline distT="0" distB="0" distL="0" distR="0" wp14:anchorId="2890DCF9" wp14:editId="0C634C79">
            <wp:extent cx="2289374" cy="3238500"/>
            <wp:effectExtent l="0" t="0" r="0" b="0"/>
            <wp:docPr id="9987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1806" name="Picture 9987618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027" cy="32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FE0D" w14:textId="57F1B446" w:rsidR="00FE1442" w:rsidRDefault="00F9263A" w:rsidP="00FE1442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12" w:name="_Toc141881219"/>
      <w:r w:rsidRPr="00713A78">
        <w:rPr>
          <w:rFonts w:asciiTheme="minorHAnsi" w:hAnsiTheme="minorHAnsi" w:cstheme="minorHAnsi"/>
          <w:b/>
          <w:bCs/>
          <w:sz w:val="28"/>
          <w:szCs w:val="28"/>
        </w:rPr>
        <w:t>Flowcharts/Pseudocodes</w:t>
      </w:r>
      <w:bookmarkEnd w:id="12"/>
    </w:p>
    <w:p w14:paraId="7509BBA1" w14:textId="18E6B2BA" w:rsidR="00E3036C" w:rsidRPr="00E3036C" w:rsidRDefault="00E3036C" w:rsidP="00E3036C">
      <w:r>
        <w:t>Landing Screen</w:t>
      </w:r>
    </w:p>
    <w:p w14:paraId="72CC0449" w14:textId="05A99B40" w:rsidR="00F9263A" w:rsidRDefault="00FE1442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  <w:r>
        <w:rPr>
          <w:rFonts w:ascii="Arial Narrow" w:eastAsia="Times New Roman" w:hAnsi="Arial Narrow" w:cs="Segoe UI"/>
          <w:noProof/>
          <w:color w:val="2F5496" w:themeColor="accent1" w:themeShade="BF"/>
          <w:sz w:val="24"/>
          <w:szCs w:val="24"/>
          <w:lang w:val="en-NZ" w:eastAsia="en-NZ"/>
        </w:rPr>
        <w:drawing>
          <wp:inline distT="0" distB="0" distL="0" distR="0" wp14:anchorId="56B58891" wp14:editId="6FAB3542">
            <wp:extent cx="1642185" cy="3930650"/>
            <wp:effectExtent l="0" t="0" r="0" b="635"/>
            <wp:docPr id="2644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9217" name="Picture 2644092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18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85AC" w14:textId="5C5CD516" w:rsidR="00573208" w:rsidRPr="00DA37ED" w:rsidRDefault="00DA37ED" w:rsidP="00DA37ED">
      <w:r w:rsidRPr="00DA37ED">
        <w:lastRenderedPageBreak/>
        <w:t>Admin</w:t>
      </w:r>
      <w:r>
        <w:t xml:space="preserve"> </w:t>
      </w:r>
      <w:r w:rsidRPr="00DA37ED">
        <w:t>Login</w:t>
      </w:r>
    </w:p>
    <w:p w14:paraId="2AF8E93B" w14:textId="1AD7FC08" w:rsidR="00E3036C" w:rsidRDefault="00A8554F" w:rsidP="00F9263A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13" w:name="_Toc141881220"/>
      <w:r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inline distT="0" distB="0" distL="0" distR="0" wp14:anchorId="6AEC79CC" wp14:editId="47F8EE38">
            <wp:extent cx="4216400" cy="4088404"/>
            <wp:effectExtent l="0" t="0" r="0" b="7620"/>
            <wp:docPr id="126069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9537" name="Picture 12606995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163" cy="4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666B" w14:textId="49281007" w:rsidR="005216F7" w:rsidRDefault="005216F7" w:rsidP="005216F7">
      <w:r>
        <w:t>Manager Login</w:t>
      </w:r>
    </w:p>
    <w:p w14:paraId="37B18C2E" w14:textId="77777777" w:rsidR="00435CF4" w:rsidRPr="005216F7" w:rsidRDefault="00435CF4" w:rsidP="005216F7"/>
    <w:p w14:paraId="17CD5DFB" w14:textId="65633BC5" w:rsidR="00F9263A" w:rsidRPr="00713A78" w:rsidRDefault="00F9263A" w:rsidP="00F9263A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r w:rsidRPr="00713A78">
        <w:rPr>
          <w:rFonts w:asciiTheme="minorHAnsi" w:hAnsiTheme="minorHAnsi" w:cstheme="minorHAnsi"/>
          <w:b/>
          <w:bCs/>
          <w:sz w:val="28"/>
          <w:szCs w:val="28"/>
        </w:rPr>
        <w:t>Use case diagram</w:t>
      </w:r>
      <w:bookmarkEnd w:id="13"/>
    </w:p>
    <w:p w14:paraId="3C9B2A98" w14:textId="77777777" w:rsidR="00F9263A" w:rsidRDefault="00F9263A" w:rsidP="00F9263A">
      <w:pPr>
        <w:rPr>
          <w:lang w:val="en-NZ" w:eastAsia="en-NZ"/>
        </w:rPr>
      </w:pPr>
    </w:p>
    <w:p w14:paraId="27BDDCD7" w14:textId="77777777" w:rsidR="00F9263A" w:rsidRPr="00F9263A" w:rsidRDefault="00F9263A" w:rsidP="00F9263A">
      <w:pPr>
        <w:rPr>
          <w:lang w:val="en-NZ" w:eastAsia="en-NZ"/>
        </w:rPr>
      </w:pPr>
    </w:p>
    <w:p w14:paraId="39CDF2DB" w14:textId="77777777" w:rsidR="00F9263A" w:rsidRPr="00713A78" w:rsidRDefault="00F9263A" w:rsidP="00F9263A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14" w:name="_Toc141881221"/>
      <w:r w:rsidRPr="00713A78">
        <w:rPr>
          <w:rFonts w:asciiTheme="minorHAnsi" w:hAnsiTheme="minorHAnsi" w:cstheme="minorHAnsi"/>
          <w:b/>
          <w:bCs/>
          <w:sz w:val="28"/>
          <w:szCs w:val="28"/>
        </w:rPr>
        <w:t>Entity relationship diagram</w:t>
      </w:r>
      <w:bookmarkEnd w:id="14"/>
    </w:p>
    <w:p w14:paraId="2CEA91BA" w14:textId="77777777" w:rsidR="00F9263A" w:rsidRDefault="00F9263A" w:rsidP="00F9263A">
      <w:pPr>
        <w:rPr>
          <w:lang w:val="en-NZ" w:eastAsia="en-NZ"/>
        </w:rPr>
      </w:pPr>
    </w:p>
    <w:p w14:paraId="3DE56210" w14:textId="77777777" w:rsidR="00F9263A" w:rsidRPr="00F9263A" w:rsidRDefault="00F9263A" w:rsidP="00F9263A">
      <w:pPr>
        <w:rPr>
          <w:lang w:val="en-NZ" w:eastAsia="en-NZ"/>
        </w:rPr>
      </w:pPr>
    </w:p>
    <w:p w14:paraId="48808417" w14:textId="77777777" w:rsidR="00164E94" w:rsidRDefault="00164E94" w:rsidP="00F9263A">
      <w:pPr>
        <w:pStyle w:val="Heading2"/>
        <w:rPr>
          <w:rFonts w:eastAsia="Times New Roman"/>
          <w:lang w:val="en-NZ" w:eastAsia="en-NZ"/>
        </w:rPr>
      </w:pPr>
      <w:bookmarkStart w:id="15" w:name="_Toc141881222"/>
    </w:p>
    <w:p w14:paraId="2692251B" w14:textId="77777777" w:rsidR="00164E94" w:rsidRDefault="00164E94" w:rsidP="00F9263A">
      <w:pPr>
        <w:pStyle w:val="Heading2"/>
        <w:rPr>
          <w:rFonts w:eastAsia="Times New Roman"/>
          <w:lang w:val="en-NZ" w:eastAsia="en-NZ"/>
        </w:rPr>
      </w:pPr>
    </w:p>
    <w:p w14:paraId="36018D68" w14:textId="77777777" w:rsidR="00164E94" w:rsidRDefault="00164E94" w:rsidP="00F9263A">
      <w:pPr>
        <w:pStyle w:val="Heading2"/>
        <w:rPr>
          <w:rFonts w:eastAsia="Times New Roman"/>
          <w:lang w:val="en-NZ" w:eastAsia="en-NZ"/>
        </w:rPr>
      </w:pPr>
    </w:p>
    <w:p w14:paraId="4BD24296" w14:textId="77777777" w:rsidR="00164E94" w:rsidRDefault="00164E94" w:rsidP="00F9263A">
      <w:pPr>
        <w:pStyle w:val="Heading2"/>
        <w:rPr>
          <w:rFonts w:eastAsia="Times New Roman"/>
          <w:lang w:val="en-NZ" w:eastAsia="en-NZ"/>
        </w:rPr>
      </w:pPr>
    </w:p>
    <w:p w14:paraId="0E851356" w14:textId="77777777" w:rsidR="00164E94" w:rsidRDefault="00164E94" w:rsidP="00164E94">
      <w:pPr>
        <w:rPr>
          <w:lang w:val="en-NZ" w:eastAsia="en-NZ"/>
        </w:rPr>
      </w:pPr>
    </w:p>
    <w:p w14:paraId="12578C3A" w14:textId="77777777" w:rsidR="00164E94" w:rsidRPr="00164E94" w:rsidRDefault="00164E94" w:rsidP="00164E94">
      <w:pPr>
        <w:rPr>
          <w:lang w:val="en-NZ" w:eastAsia="en-NZ"/>
        </w:rPr>
      </w:pPr>
    </w:p>
    <w:p w14:paraId="7DFE2F0C" w14:textId="669EA5EA" w:rsidR="00164E94" w:rsidRPr="00713A78" w:rsidRDefault="00F9263A" w:rsidP="00713A78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r w:rsidRPr="00713A78">
        <w:rPr>
          <w:rFonts w:asciiTheme="minorHAnsi" w:hAnsiTheme="minorHAnsi" w:cstheme="minorHAnsi"/>
          <w:b/>
          <w:bCs/>
          <w:sz w:val="28"/>
          <w:szCs w:val="28"/>
        </w:rPr>
        <w:t>Class diagram</w:t>
      </w:r>
      <w:bookmarkEnd w:id="15"/>
    </w:p>
    <w:p w14:paraId="405FB77F" w14:textId="423B74D7" w:rsidR="00164E94" w:rsidRPr="00713A78" w:rsidRDefault="00164E94" w:rsidP="00164E94">
      <w:pPr>
        <w:rPr>
          <w:sz w:val="28"/>
          <w:szCs w:val="28"/>
          <w:lang w:val="en-NZ" w:eastAsia="en-NZ"/>
        </w:rPr>
      </w:pPr>
      <w:r w:rsidRPr="00713A78">
        <w:rPr>
          <w:sz w:val="28"/>
          <w:szCs w:val="28"/>
          <w:lang w:val="en-NZ" w:eastAsia="en-NZ"/>
        </w:rPr>
        <w:t>V1</w:t>
      </w:r>
    </w:p>
    <w:p w14:paraId="44F07CA8" w14:textId="25023D21" w:rsidR="00F9263A" w:rsidRDefault="00E2094F">
      <w:pPr>
        <w:spacing w:line="259" w:lineRule="auto"/>
        <w:rPr>
          <w:rFonts w:eastAsia="Times New Roman"/>
          <w:sz w:val="44"/>
          <w:lang w:val="en-NZ" w:eastAsia="en-NZ"/>
        </w:rPr>
      </w:pPr>
      <w:r>
        <w:rPr>
          <w:rFonts w:eastAsia="Times New Roman"/>
          <w:noProof/>
          <w:sz w:val="44"/>
          <w:lang w:val="en-NZ" w:eastAsia="en-NZ"/>
        </w:rPr>
        <w:lastRenderedPageBreak/>
        <w:drawing>
          <wp:inline distT="0" distB="0" distL="0" distR="0" wp14:anchorId="61EFD73B" wp14:editId="6A8B5222">
            <wp:extent cx="4740348" cy="8045450"/>
            <wp:effectExtent l="0" t="0" r="3175" b="0"/>
            <wp:docPr id="53183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6629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348" cy="80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63A">
        <w:rPr>
          <w:rFonts w:eastAsia="Times New Roman"/>
          <w:sz w:val="44"/>
          <w:lang w:val="en-NZ" w:eastAsia="en-NZ"/>
        </w:rPr>
        <w:br w:type="page"/>
      </w:r>
    </w:p>
    <w:p w14:paraId="4E74D2D0" w14:textId="4A42EA09" w:rsidR="00164E94" w:rsidRPr="00713A78" w:rsidRDefault="00164E94" w:rsidP="00713A78">
      <w:pPr>
        <w:rPr>
          <w:sz w:val="28"/>
          <w:szCs w:val="28"/>
          <w:lang w:val="en-NZ" w:eastAsia="en-NZ"/>
        </w:rPr>
      </w:pPr>
      <w:r w:rsidRPr="00713A78">
        <w:rPr>
          <w:sz w:val="28"/>
          <w:szCs w:val="28"/>
          <w:lang w:val="en-NZ" w:eastAsia="en-NZ"/>
        </w:rPr>
        <w:lastRenderedPageBreak/>
        <w:t>V2</w:t>
      </w:r>
    </w:p>
    <w:p w14:paraId="568A3FAB" w14:textId="77777777" w:rsidR="00164E94" w:rsidRDefault="00164E94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</w:p>
    <w:p w14:paraId="58EB17E4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6" w:name="_Toc141881223"/>
      <w:r w:rsidRPr="00F9263A">
        <w:rPr>
          <w:rFonts w:eastAsia="Times New Roman"/>
          <w:sz w:val="44"/>
          <w:lang w:val="en-NZ" w:eastAsia="en-NZ"/>
        </w:rPr>
        <w:t>Development</w:t>
      </w:r>
      <w:bookmarkEnd w:id="16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E005E05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7" w:name="_Toc141881224"/>
      <w:r w:rsidRPr="00713A78">
        <w:rPr>
          <w:rFonts w:asciiTheme="minorHAnsi" w:hAnsiTheme="minorHAnsi" w:cstheme="minorHAnsi"/>
          <w:b/>
          <w:bCs/>
          <w:sz w:val="28"/>
          <w:szCs w:val="28"/>
        </w:rPr>
        <w:t>GitHub commits</w:t>
      </w:r>
      <w:bookmarkEnd w:id="17"/>
    </w:p>
    <w:p w14:paraId="7F23B7A2" w14:textId="77777777" w:rsidR="00F9263A" w:rsidRDefault="00F9263A" w:rsidP="00F9263A">
      <w:pPr>
        <w:rPr>
          <w:lang w:val="en-NZ" w:eastAsia="en-NZ"/>
        </w:rPr>
      </w:pPr>
    </w:p>
    <w:p w14:paraId="1848CF8B" w14:textId="77777777" w:rsidR="00B60472" w:rsidRPr="00F9263A" w:rsidRDefault="00B60472" w:rsidP="00F9263A">
      <w:pPr>
        <w:rPr>
          <w:lang w:val="en-NZ" w:eastAsia="en-NZ"/>
        </w:rPr>
      </w:pPr>
    </w:p>
    <w:p w14:paraId="3C4ECD8E" w14:textId="5FB34506" w:rsidR="00F9263A" w:rsidRPr="00713A78" w:rsidRDefault="00F9263A" w:rsidP="00F9263A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18" w:name="_Toc141881225"/>
      <w:r w:rsidRPr="00713A78">
        <w:rPr>
          <w:rFonts w:asciiTheme="minorHAnsi" w:hAnsiTheme="minorHAnsi" w:cstheme="minorHAnsi"/>
          <w:b/>
          <w:bCs/>
          <w:sz w:val="28"/>
          <w:szCs w:val="28"/>
        </w:rPr>
        <w:t>Scree</w:t>
      </w:r>
      <w:r w:rsidR="00713A78">
        <w:rPr>
          <w:rFonts w:asciiTheme="minorHAnsi" w:hAnsiTheme="minorHAnsi" w:cstheme="minorHAnsi"/>
          <w:b/>
          <w:bCs/>
          <w:sz w:val="28"/>
          <w:szCs w:val="28"/>
        </w:rPr>
        <w:t>n</w:t>
      </w:r>
      <w:r w:rsidRPr="00713A78">
        <w:rPr>
          <w:rFonts w:asciiTheme="minorHAnsi" w:hAnsiTheme="minorHAnsi" w:cstheme="minorHAnsi"/>
          <w:b/>
          <w:bCs/>
          <w:sz w:val="28"/>
          <w:szCs w:val="28"/>
        </w:rPr>
        <w:t>shots</w:t>
      </w:r>
      <w:bookmarkEnd w:id="18"/>
    </w:p>
    <w:p w14:paraId="3630940F" w14:textId="77777777" w:rsidR="00F9263A" w:rsidRDefault="00F9263A" w:rsidP="00F9263A">
      <w:pPr>
        <w:rPr>
          <w:lang w:val="en-NZ" w:eastAsia="en-NZ"/>
        </w:rPr>
      </w:pPr>
    </w:p>
    <w:p w14:paraId="00ACC444" w14:textId="77777777" w:rsidR="00B60472" w:rsidRDefault="00B60472" w:rsidP="00F9263A">
      <w:pPr>
        <w:rPr>
          <w:lang w:val="en-NZ" w:eastAsia="en-NZ"/>
        </w:rPr>
      </w:pPr>
    </w:p>
    <w:p w14:paraId="7EF21CBF" w14:textId="77777777" w:rsidR="00B60472" w:rsidRPr="00F9263A" w:rsidRDefault="00B60472" w:rsidP="00F9263A">
      <w:pPr>
        <w:rPr>
          <w:lang w:val="en-NZ" w:eastAsia="en-NZ"/>
        </w:rPr>
      </w:pPr>
    </w:p>
    <w:p w14:paraId="2945C67F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9" w:name="_Toc141881226"/>
      <w:r w:rsidRPr="00713A78">
        <w:rPr>
          <w:rFonts w:asciiTheme="minorHAnsi" w:hAnsiTheme="minorHAnsi" w:cstheme="minorHAnsi"/>
          <w:b/>
          <w:bCs/>
          <w:sz w:val="28"/>
          <w:szCs w:val="28"/>
        </w:rPr>
        <w:t>Code comments and descriptions</w:t>
      </w:r>
      <w:bookmarkEnd w:id="19"/>
    </w:p>
    <w:p w14:paraId="74DCC5EF" w14:textId="77777777" w:rsidR="00F9263A" w:rsidRDefault="00F9263A" w:rsidP="00F9263A">
      <w:pPr>
        <w:rPr>
          <w:lang w:val="en-NZ" w:eastAsia="en-NZ"/>
        </w:rPr>
      </w:pPr>
    </w:p>
    <w:p w14:paraId="54A24CD2" w14:textId="77777777" w:rsidR="00B60472" w:rsidRDefault="00B60472" w:rsidP="00F9263A">
      <w:pPr>
        <w:rPr>
          <w:lang w:val="en-NZ" w:eastAsia="en-NZ"/>
        </w:rPr>
      </w:pPr>
    </w:p>
    <w:p w14:paraId="7169FCD0" w14:textId="77777777" w:rsidR="00B60472" w:rsidRPr="00F9263A" w:rsidRDefault="00B60472" w:rsidP="00F9263A">
      <w:pPr>
        <w:rPr>
          <w:lang w:val="en-NZ" w:eastAsia="en-NZ"/>
        </w:rPr>
      </w:pPr>
    </w:p>
    <w:p w14:paraId="0A14A051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0" w:name="_Toc141881227"/>
      <w:r w:rsidRPr="00713A78">
        <w:rPr>
          <w:rFonts w:asciiTheme="minorHAnsi" w:hAnsiTheme="minorHAnsi" w:cstheme="minorHAnsi"/>
          <w:b/>
          <w:bCs/>
          <w:sz w:val="28"/>
          <w:szCs w:val="28"/>
        </w:rPr>
        <w:t>Development stages - progress made should be visible</w:t>
      </w:r>
      <w:bookmarkEnd w:id="20"/>
    </w:p>
    <w:p w14:paraId="5456F481" w14:textId="77777777" w:rsidR="00F9263A" w:rsidRDefault="00F9263A" w:rsidP="00F9263A">
      <w:pPr>
        <w:rPr>
          <w:lang w:val="en-NZ" w:eastAsia="en-NZ"/>
        </w:rPr>
      </w:pPr>
    </w:p>
    <w:p w14:paraId="26EED1BB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32F0B6BF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1" w:name="_Toc141881228"/>
      <w:r w:rsidRPr="00F9263A">
        <w:rPr>
          <w:rFonts w:eastAsia="Times New Roman"/>
          <w:sz w:val="44"/>
          <w:lang w:val="en-NZ" w:eastAsia="en-NZ"/>
        </w:rPr>
        <w:lastRenderedPageBreak/>
        <w:t>Implementation</w:t>
      </w:r>
      <w:bookmarkEnd w:id="21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579F7F9F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2" w:name="_Toc141881229"/>
      <w:r w:rsidRPr="00F9263A">
        <w:rPr>
          <w:rFonts w:eastAsia="Times New Roman"/>
          <w:lang w:val="en-NZ" w:eastAsia="en-NZ"/>
        </w:rPr>
        <w:t>Testing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and Documentation</w:t>
      </w:r>
      <w:bookmarkEnd w:id="22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1CEFE67B" w14:textId="77777777" w:rsidR="00F9263A" w:rsidRDefault="00F9263A" w:rsidP="00F9263A">
      <w:pPr>
        <w:rPr>
          <w:lang w:val="en-NZ" w:eastAsia="en-NZ"/>
        </w:rPr>
      </w:pPr>
    </w:p>
    <w:p w14:paraId="3A69CFDB" w14:textId="77777777" w:rsidR="00F9263A" w:rsidRDefault="00F9263A" w:rsidP="00F9263A">
      <w:pPr>
        <w:rPr>
          <w:lang w:val="en-NZ" w:eastAsia="en-NZ"/>
        </w:rPr>
      </w:pPr>
    </w:p>
    <w:p w14:paraId="0857CFDE" w14:textId="77777777" w:rsidR="00643949" w:rsidRPr="00F9263A" w:rsidRDefault="00643949" w:rsidP="00F9263A">
      <w:pPr>
        <w:rPr>
          <w:lang w:val="en-NZ" w:eastAsia="en-NZ"/>
        </w:rPr>
      </w:pPr>
    </w:p>
    <w:p w14:paraId="2BCE19D1" w14:textId="77777777" w:rsidR="00F9263A" w:rsidRPr="00F9263A" w:rsidRDefault="00F9263A" w:rsidP="00F9263A">
      <w:pPr>
        <w:pStyle w:val="Heading3"/>
        <w:rPr>
          <w:rFonts w:eastAsia="Times New Roman"/>
          <w:lang w:val="en-NZ" w:eastAsia="en-NZ"/>
        </w:rPr>
      </w:pPr>
      <w:bookmarkStart w:id="23" w:name="_Toc141881230"/>
      <w:r>
        <w:rPr>
          <w:rFonts w:eastAsia="Times New Roman"/>
          <w:color w:val="2F5496" w:themeColor="accent1" w:themeShade="BF"/>
          <w:lang w:val="en-NZ" w:eastAsia="en-NZ"/>
        </w:rPr>
        <w:t xml:space="preserve">User Experience - </w:t>
      </w:r>
      <w:r w:rsidRPr="00F9263A">
        <w:rPr>
          <w:rFonts w:eastAsia="Times New Roman"/>
          <w:color w:val="2F5496" w:themeColor="accent1" w:themeShade="BF"/>
          <w:lang w:val="en-NZ" w:eastAsia="en-NZ"/>
        </w:rPr>
        <w:t>End user considerations</w:t>
      </w:r>
      <w:r w:rsidRPr="00F9263A">
        <w:rPr>
          <w:rFonts w:eastAsia="Times New Roman"/>
          <w:lang w:val="en-NZ" w:eastAsia="en-NZ"/>
        </w:rPr>
        <w:t xml:space="preserve"> </w:t>
      </w:r>
      <w:r w:rsidRPr="00F9263A">
        <w:rPr>
          <w:rFonts w:eastAsia="Times New Roman"/>
          <w:color w:val="2F5496" w:themeColor="accent1" w:themeShade="BF"/>
          <w:lang w:val="en-NZ" w:eastAsia="en-NZ"/>
        </w:rPr>
        <w:t>and stakeholders’ feedback</w:t>
      </w:r>
      <w:bookmarkEnd w:id="23"/>
    </w:p>
    <w:p w14:paraId="1CC13A2C" w14:textId="77777777" w:rsidR="00F9263A" w:rsidRDefault="00F9263A" w:rsidP="00F9263A">
      <w:pPr>
        <w:rPr>
          <w:lang w:val="en-NZ" w:eastAsia="en-NZ"/>
        </w:rPr>
      </w:pPr>
    </w:p>
    <w:p w14:paraId="3BE17C42" w14:textId="77777777" w:rsidR="00643949" w:rsidRDefault="00643949" w:rsidP="00F9263A">
      <w:pPr>
        <w:rPr>
          <w:lang w:val="en-NZ" w:eastAsia="en-NZ"/>
        </w:rPr>
      </w:pPr>
    </w:p>
    <w:p w14:paraId="5468B463" w14:textId="77777777" w:rsidR="00267D69" w:rsidRDefault="00267D69" w:rsidP="00F9263A">
      <w:pPr>
        <w:rPr>
          <w:lang w:val="en-NZ" w:eastAsia="en-NZ"/>
        </w:rPr>
      </w:pPr>
    </w:p>
    <w:p w14:paraId="4FDD0D96" w14:textId="77777777" w:rsidR="00267D69" w:rsidRPr="00F9263A" w:rsidRDefault="00267D69" w:rsidP="00F9263A">
      <w:pPr>
        <w:rPr>
          <w:lang w:val="en-NZ" w:eastAsia="en-NZ"/>
        </w:rPr>
      </w:pPr>
    </w:p>
    <w:p w14:paraId="6E5F023D" w14:textId="77777777" w:rsidR="00F9263A" w:rsidRDefault="00F9263A" w:rsidP="00267D69">
      <w:pPr>
        <w:pStyle w:val="Heading3"/>
        <w:rPr>
          <w:rFonts w:eastAsia="Times New Roman"/>
          <w:lang w:val="en-NZ" w:eastAsia="en-NZ"/>
        </w:rPr>
      </w:pPr>
      <w:bookmarkStart w:id="24" w:name="_Toc141881231"/>
      <w:r w:rsidRPr="00267D69">
        <w:rPr>
          <w:rFonts w:eastAsia="Times New Roman"/>
          <w:color w:val="2F5496" w:themeColor="accent1" w:themeShade="BF"/>
          <w:lang w:val="en-NZ" w:eastAsia="en-NZ"/>
        </w:rPr>
        <w:t>Test cases - check all options, boundary cases and error control/message</w:t>
      </w:r>
      <w:bookmarkEnd w:id="24"/>
    </w:p>
    <w:p w14:paraId="4DE5DAB1" w14:textId="77777777" w:rsidR="00F9263A" w:rsidRDefault="00F9263A" w:rsidP="00F9263A">
      <w:pPr>
        <w:rPr>
          <w:lang w:val="en-NZ" w:eastAsia="en-NZ"/>
        </w:rPr>
      </w:pPr>
    </w:p>
    <w:p w14:paraId="06038DF3" w14:textId="77777777" w:rsidR="00267D69" w:rsidRDefault="00267D69" w:rsidP="00F9263A">
      <w:pPr>
        <w:rPr>
          <w:lang w:val="en-NZ" w:eastAsia="en-NZ"/>
        </w:rPr>
      </w:pPr>
    </w:p>
    <w:p w14:paraId="516947FE" w14:textId="77777777" w:rsidR="00F9263A" w:rsidRDefault="00F9263A" w:rsidP="00F9263A">
      <w:pPr>
        <w:rPr>
          <w:lang w:val="en-NZ" w:eastAsia="en-NZ"/>
        </w:rPr>
      </w:pPr>
    </w:p>
    <w:p w14:paraId="4EFBB543" w14:textId="77777777" w:rsidR="00643949" w:rsidRPr="00F9263A" w:rsidRDefault="00643949" w:rsidP="00F9263A">
      <w:pPr>
        <w:rPr>
          <w:lang w:val="en-NZ" w:eastAsia="en-NZ"/>
        </w:rPr>
      </w:pPr>
    </w:p>
    <w:p w14:paraId="2965AAF3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5" w:name="_Toc141881232"/>
      <w:r w:rsidRPr="00F9263A">
        <w:rPr>
          <w:rFonts w:eastAsia="Times New Roman"/>
          <w:lang w:val="en-NZ" w:eastAsia="en-NZ"/>
        </w:rPr>
        <w:t>Documentation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- explanation about your software, how it works, what are the key requirements etc (user manual or GitHub Readme.txt)</w:t>
      </w:r>
      <w:bookmarkEnd w:id="25"/>
    </w:p>
    <w:p w14:paraId="3C5BFD6D" w14:textId="77777777" w:rsidR="00F9263A" w:rsidRDefault="00F9263A" w:rsidP="00F9263A">
      <w:pPr>
        <w:rPr>
          <w:lang w:val="en-NZ" w:eastAsia="en-NZ"/>
        </w:rPr>
      </w:pPr>
    </w:p>
    <w:p w14:paraId="30160D93" w14:textId="77777777" w:rsidR="00267D69" w:rsidRDefault="00267D69" w:rsidP="00F9263A">
      <w:pPr>
        <w:rPr>
          <w:lang w:val="en-NZ" w:eastAsia="en-NZ"/>
        </w:rPr>
      </w:pPr>
    </w:p>
    <w:p w14:paraId="5913851C" w14:textId="77777777" w:rsidR="00267D69" w:rsidRPr="00F9263A" w:rsidRDefault="00267D69" w:rsidP="00F9263A">
      <w:pPr>
        <w:rPr>
          <w:lang w:val="en-NZ" w:eastAsia="en-NZ"/>
        </w:rPr>
      </w:pPr>
    </w:p>
    <w:p w14:paraId="5CE672AA" w14:textId="77777777" w:rsidR="00643949" w:rsidRDefault="00643949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  <w:lang w:val="en-NZ" w:eastAsia="en-NZ"/>
        </w:rPr>
      </w:pPr>
      <w:r>
        <w:rPr>
          <w:rFonts w:eastAsia="Times New Roman"/>
          <w:lang w:val="en-NZ" w:eastAsia="en-NZ"/>
        </w:rPr>
        <w:br w:type="page"/>
      </w:r>
    </w:p>
    <w:p w14:paraId="0FC9C864" w14:textId="77777777" w:rsidR="009E75DE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6" w:name="_Toc141881233"/>
      <w:r>
        <w:rPr>
          <w:rFonts w:eastAsia="Times New Roman"/>
          <w:lang w:val="en-NZ" w:eastAsia="en-NZ"/>
        </w:rPr>
        <w:lastRenderedPageBreak/>
        <w:t xml:space="preserve">Relevant Implications - </w:t>
      </w:r>
      <w:r w:rsidRPr="00F9263A">
        <w:rPr>
          <w:rFonts w:eastAsia="Times New Roman"/>
          <w:lang w:val="en-NZ" w:eastAsia="en-NZ"/>
        </w:rPr>
        <w:t>Address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any five relevant implications.</w:t>
      </w:r>
      <w:bookmarkEnd w:id="26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B1955A1" w14:textId="77777777" w:rsidR="00F9263A" w:rsidRDefault="00F9263A" w:rsidP="009E75DE">
      <w:pPr>
        <w:pStyle w:val="NoSpacing"/>
        <w:rPr>
          <w:rFonts w:eastAsia="Times New Roman" w:cs="Segoe UI"/>
          <w:lang w:val="en-NZ" w:eastAsia="en-NZ"/>
        </w:rPr>
      </w:pPr>
      <w:r>
        <w:rPr>
          <w:rFonts w:eastAsia="Times New Roman" w:cs="Segoe UI"/>
          <w:lang w:val="en-NZ" w:eastAsia="en-NZ"/>
        </w:rPr>
        <w:t xml:space="preserve">Do not just explain, instead provide justifications on how you are addressing them: </w:t>
      </w:r>
      <w:r>
        <w:rPr>
          <w:rFonts w:eastAsia="Times New Roman"/>
          <w:lang w:val="en-NZ" w:eastAsia="en-NZ"/>
        </w:rPr>
        <w:t>social, cultural, legal, ethical, intellectual property, privacy, accessibility, usability, functionality, aesthetics, sustainability and future proofing, end-user requirements, health and safety.</w:t>
      </w:r>
      <w:r>
        <w:rPr>
          <w:rFonts w:eastAsia="Times New Roman" w:cs="Segoe UI"/>
          <w:lang w:val="en-NZ" w:eastAsia="en-NZ"/>
        </w:rPr>
        <w:t xml:space="preserve"> </w:t>
      </w:r>
    </w:p>
    <w:p w14:paraId="25F6EF43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0D4594CA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7" w:name="_Toc141881234"/>
      <w:r w:rsidRPr="00F9263A">
        <w:rPr>
          <w:rFonts w:eastAsia="Times New Roman"/>
          <w:sz w:val="44"/>
          <w:lang w:val="en-NZ" w:eastAsia="en-NZ"/>
        </w:rPr>
        <w:lastRenderedPageBreak/>
        <w:t>Maintenance</w:t>
      </w:r>
      <w:bookmarkEnd w:id="27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169CCBE" w14:textId="77777777" w:rsidR="00F9263A" w:rsidRDefault="00F9263A" w:rsidP="009E75DE">
      <w:pPr>
        <w:pStyle w:val="NoSpacing"/>
        <w:rPr>
          <w:rFonts w:eastAsia="Times New Roman"/>
          <w:lang w:val="en-NZ" w:eastAsia="en-NZ"/>
        </w:rPr>
      </w:pPr>
      <w:r w:rsidRPr="00267D69">
        <w:rPr>
          <w:rFonts w:eastAsia="Times New Roman"/>
          <w:lang w:val="en-NZ" w:eastAsia="en-NZ"/>
        </w:rPr>
        <w:t>Future</w:t>
      </w:r>
      <w:r>
        <w:rPr>
          <w:rFonts w:eastAsia="Times New Roman"/>
          <w:lang w:val="en-NZ" w:eastAsia="en-NZ"/>
        </w:rPr>
        <w:t xml:space="preserve"> directions - explain what was planned and whether it was achieved or not, if not then what can be done in future to improve the software</w:t>
      </w:r>
    </w:p>
    <w:p w14:paraId="12E07A2E" w14:textId="77777777" w:rsidR="00267D69" w:rsidRDefault="00267D69" w:rsidP="009E75DE">
      <w:pPr>
        <w:pStyle w:val="NoSpacing"/>
        <w:rPr>
          <w:rFonts w:eastAsia="Times New Roman"/>
          <w:lang w:val="en-NZ" w:eastAsia="en-NZ"/>
        </w:rPr>
      </w:pPr>
    </w:p>
    <w:p w14:paraId="48BBF26E" w14:textId="77777777" w:rsidR="00F9263A" w:rsidRDefault="00F9263A" w:rsidP="009E75DE">
      <w:pPr>
        <w:pStyle w:val="NoSpacing"/>
        <w:rPr>
          <w:rFonts w:eastAsia="Times New Roman"/>
          <w:lang w:val="en-NZ" w:eastAsia="en-NZ"/>
        </w:rPr>
      </w:pPr>
      <w:r w:rsidRPr="00267D69">
        <w:rPr>
          <w:rFonts w:eastAsia="Times New Roman"/>
          <w:lang w:val="en-NZ" w:eastAsia="en-NZ"/>
        </w:rPr>
        <w:t>Any</w:t>
      </w:r>
      <w:r>
        <w:rPr>
          <w:rFonts w:eastAsia="Times New Roman"/>
          <w:lang w:val="en-NZ" w:eastAsia="en-NZ"/>
        </w:rPr>
        <w:t xml:space="preserve"> bugs that </w:t>
      </w:r>
      <w:proofErr w:type="gramStart"/>
      <w:r>
        <w:rPr>
          <w:rFonts w:eastAsia="Times New Roman"/>
          <w:lang w:val="en-NZ" w:eastAsia="en-NZ"/>
        </w:rPr>
        <w:t>has</w:t>
      </w:r>
      <w:proofErr w:type="gramEnd"/>
      <w:r>
        <w:rPr>
          <w:rFonts w:eastAsia="Times New Roman"/>
          <w:lang w:val="en-NZ" w:eastAsia="en-NZ"/>
        </w:rPr>
        <w:t xml:space="preserve"> not been resolved and what/how it can be solved</w:t>
      </w:r>
    </w:p>
    <w:p w14:paraId="6D5036E2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39565C89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4128C4EB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54173A58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1A262D0B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8" w:name="_Toc141881235"/>
      <w:r w:rsidRPr="00F9263A">
        <w:rPr>
          <w:rFonts w:eastAsia="Times New Roman"/>
          <w:sz w:val="44"/>
          <w:lang w:val="en-NZ" w:eastAsia="en-NZ"/>
        </w:rPr>
        <w:t>Conclusion</w:t>
      </w:r>
      <w:bookmarkEnd w:id="28"/>
    </w:p>
    <w:p w14:paraId="459AC820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5DFC5841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34D28D48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0C82CA91" w14:textId="77777777" w:rsidR="00F23D95" w:rsidRDefault="00F23D95" w:rsidP="00F23D95">
      <w:pPr>
        <w:rPr>
          <w:lang w:val="en-NZ" w:eastAsia="en-NZ"/>
        </w:rPr>
      </w:pPr>
    </w:p>
    <w:p w14:paraId="10A1D420" w14:textId="77777777" w:rsidR="00F23D95" w:rsidRDefault="00F23D95" w:rsidP="00F23D95">
      <w:pPr>
        <w:rPr>
          <w:lang w:val="en-NZ" w:eastAsia="en-NZ"/>
        </w:rPr>
      </w:pPr>
    </w:p>
    <w:p w14:paraId="2B5392FD" w14:textId="77777777" w:rsidR="00F23D95" w:rsidRPr="00F23D95" w:rsidRDefault="00F23D95" w:rsidP="00F23D95">
      <w:pPr>
        <w:rPr>
          <w:lang w:val="en-NZ" w:eastAsia="en-NZ"/>
        </w:rPr>
      </w:pPr>
    </w:p>
    <w:p w14:paraId="403AB2B3" w14:textId="77777777" w:rsidR="00553317" w:rsidRDefault="00F9263A" w:rsidP="00F9263A">
      <w:pPr>
        <w:pStyle w:val="Heading1"/>
      </w:pPr>
      <w:bookmarkStart w:id="29" w:name="_Toc141881236"/>
      <w:r w:rsidRPr="00F9263A">
        <w:rPr>
          <w:rFonts w:eastAsia="Times New Roman"/>
          <w:sz w:val="44"/>
          <w:lang w:val="en-NZ" w:eastAsia="en-NZ"/>
        </w:rPr>
        <w:t>References</w:t>
      </w:r>
      <w:bookmarkEnd w:id="29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br/>
      </w:r>
    </w:p>
    <w:sectPr w:rsidR="00553317" w:rsidSect="00643949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0D1E" w14:textId="77777777" w:rsidR="00CB43CB" w:rsidRDefault="00CB43CB" w:rsidP="00267D69">
      <w:pPr>
        <w:spacing w:after="0" w:line="240" w:lineRule="auto"/>
      </w:pPr>
      <w:r>
        <w:separator/>
      </w:r>
    </w:p>
  </w:endnote>
  <w:endnote w:type="continuationSeparator" w:id="0">
    <w:p w14:paraId="296A5164" w14:textId="77777777" w:rsidR="00CB43CB" w:rsidRDefault="00CB43CB" w:rsidP="0026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559848"/>
      <w:docPartObj>
        <w:docPartGallery w:val="Page Numbers (Bottom of Page)"/>
        <w:docPartUnique/>
      </w:docPartObj>
    </w:sdtPr>
    <w:sdtContent>
      <w:p w14:paraId="1F7C8BFF" w14:textId="77777777" w:rsidR="00267D69" w:rsidRDefault="00267D6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8137CE6" w14:textId="77777777" w:rsidR="00267D69" w:rsidRDefault="00267D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B0C7" w14:textId="77777777" w:rsidR="00267D69" w:rsidRDefault="00267D69">
    <w:pPr>
      <w:pStyle w:val="Footer"/>
      <w:jc w:val="right"/>
    </w:pPr>
  </w:p>
  <w:p w14:paraId="0E46A6C6" w14:textId="77777777" w:rsidR="00267D69" w:rsidRDefault="00267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F91A" w14:textId="77777777" w:rsidR="00CB43CB" w:rsidRDefault="00CB43CB" w:rsidP="00267D69">
      <w:pPr>
        <w:spacing w:after="0" w:line="240" w:lineRule="auto"/>
      </w:pPr>
      <w:r>
        <w:separator/>
      </w:r>
    </w:p>
  </w:footnote>
  <w:footnote w:type="continuationSeparator" w:id="0">
    <w:p w14:paraId="72C9F809" w14:textId="77777777" w:rsidR="00CB43CB" w:rsidRDefault="00CB43CB" w:rsidP="00267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3281"/>
    <w:multiLevelType w:val="hybridMultilevel"/>
    <w:tmpl w:val="54221C04"/>
    <w:lvl w:ilvl="0" w:tplc="7402D920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21AEB"/>
    <w:multiLevelType w:val="hybridMultilevel"/>
    <w:tmpl w:val="BF9E83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95455"/>
    <w:multiLevelType w:val="multilevel"/>
    <w:tmpl w:val="CF487EC0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Arial" w:hAnsi="Arial Narrow" w:cs="Arial" w:hint="default"/>
        <w:b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089770A"/>
    <w:multiLevelType w:val="hybridMultilevel"/>
    <w:tmpl w:val="222439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42873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7255387">
    <w:abstractNumId w:val="0"/>
  </w:num>
  <w:num w:numId="3" w16cid:durableId="871499408">
    <w:abstractNumId w:val="3"/>
  </w:num>
  <w:num w:numId="4" w16cid:durableId="71947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38"/>
    <w:rsid w:val="000915A0"/>
    <w:rsid w:val="000A42C9"/>
    <w:rsid w:val="000B7852"/>
    <w:rsid w:val="000C5DD7"/>
    <w:rsid w:val="000D704A"/>
    <w:rsid w:val="00120FB6"/>
    <w:rsid w:val="00125BDA"/>
    <w:rsid w:val="00125F06"/>
    <w:rsid w:val="00133FCC"/>
    <w:rsid w:val="00160151"/>
    <w:rsid w:val="00164E94"/>
    <w:rsid w:val="001A56E6"/>
    <w:rsid w:val="0021055B"/>
    <w:rsid w:val="00251299"/>
    <w:rsid w:val="00267D69"/>
    <w:rsid w:val="002D3168"/>
    <w:rsid w:val="00332DD1"/>
    <w:rsid w:val="00360DA4"/>
    <w:rsid w:val="003624D3"/>
    <w:rsid w:val="003F2C3F"/>
    <w:rsid w:val="00402000"/>
    <w:rsid w:val="00431338"/>
    <w:rsid w:val="00435CF4"/>
    <w:rsid w:val="004545B1"/>
    <w:rsid w:val="00464909"/>
    <w:rsid w:val="00480105"/>
    <w:rsid w:val="004D780B"/>
    <w:rsid w:val="004F50F1"/>
    <w:rsid w:val="005216F7"/>
    <w:rsid w:val="00553317"/>
    <w:rsid w:val="00573208"/>
    <w:rsid w:val="00582FC0"/>
    <w:rsid w:val="005858FD"/>
    <w:rsid w:val="00595DE1"/>
    <w:rsid w:val="005B0102"/>
    <w:rsid w:val="005E555C"/>
    <w:rsid w:val="006300F6"/>
    <w:rsid w:val="006422AD"/>
    <w:rsid w:val="00643949"/>
    <w:rsid w:val="00684DB6"/>
    <w:rsid w:val="00711A46"/>
    <w:rsid w:val="00713A78"/>
    <w:rsid w:val="007E3152"/>
    <w:rsid w:val="00812C1E"/>
    <w:rsid w:val="0087597A"/>
    <w:rsid w:val="008D6FBD"/>
    <w:rsid w:val="009023BE"/>
    <w:rsid w:val="00925E61"/>
    <w:rsid w:val="00996204"/>
    <w:rsid w:val="009E75DE"/>
    <w:rsid w:val="009F1C69"/>
    <w:rsid w:val="00A435C1"/>
    <w:rsid w:val="00A55D91"/>
    <w:rsid w:val="00A8554F"/>
    <w:rsid w:val="00AD596C"/>
    <w:rsid w:val="00B43348"/>
    <w:rsid w:val="00B43C96"/>
    <w:rsid w:val="00B60472"/>
    <w:rsid w:val="00B6477A"/>
    <w:rsid w:val="00C60C4D"/>
    <w:rsid w:val="00CB43CB"/>
    <w:rsid w:val="00CB76AC"/>
    <w:rsid w:val="00CD4C41"/>
    <w:rsid w:val="00CF7B71"/>
    <w:rsid w:val="00D40D75"/>
    <w:rsid w:val="00DA37ED"/>
    <w:rsid w:val="00DB1B8C"/>
    <w:rsid w:val="00E2094F"/>
    <w:rsid w:val="00E3036C"/>
    <w:rsid w:val="00E36427"/>
    <w:rsid w:val="00E45731"/>
    <w:rsid w:val="00EA1195"/>
    <w:rsid w:val="00EC558D"/>
    <w:rsid w:val="00EE3260"/>
    <w:rsid w:val="00F23D95"/>
    <w:rsid w:val="00F50F25"/>
    <w:rsid w:val="00F9263A"/>
    <w:rsid w:val="00FB7F58"/>
    <w:rsid w:val="00FE0F0B"/>
    <w:rsid w:val="00FE1442"/>
    <w:rsid w:val="00FF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EB01"/>
  <w15:chartTrackingRefBased/>
  <w15:docId w15:val="{450D9C70-22C2-40BA-9229-CC3F9F09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63A"/>
    <w:pPr>
      <w:spacing w:line="25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6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6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26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3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9263A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926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926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263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E75D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75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5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E75D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E75D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E75DE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6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D6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D69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25E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2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-Wylie/12TPI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ool\Downloads\Project%20Write-U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EDD3AF3B48C4BB8C711B5733C39F6" ma:contentTypeVersion="8" ma:contentTypeDescription="Create a new document." ma:contentTypeScope="" ma:versionID="7877da1482023c7e2a024716cc794e3c">
  <xsd:schema xmlns:xsd="http://www.w3.org/2001/XMLSchema" xmlns:xs="http://www.w3.org/2001/XMLSchema" xmlns:p="http://schemas.microsoft.com/office/2006/metadata/properties" xmlns:ns2="eef22584-95ed-477f-8b51-08e32d23c53e" targetNamespace="http://schemas.microsoft.com/office/2006/metadata/properties" ma:root="true" ma:fieldsID="517bd48a1ce1592919b2d7c36f8fb3bc" ns2:_="">
    <xsd:import namespace="eef22584-95ed-477f-8b51-08e32d23c5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22584-95ed-477f-8b51-08e32d23c5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f22584-95ed-477f-8b51-08e32d23c53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E2EC3-F226-478B-88DA-77A0B44A3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22584-95ed-477f-8b51-08e32d23c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60E6D-8162-4682-B39F-2AD99E9D2F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5DFC7A-9F3E-4A94-87BF-72BD504B2E67}">
  <ds:schemaRefs>
    <ds:schemaRef ds:uri="http://schemas.microsoft.com/office/2006/metadata/properties"/>
    <ds:schemaRef ds:uri="http://schemas.microsoft.com/office/infopath/2007/PartnerControls"/>
    <ds:schemaRef ds:uri="eef22584-95ed-477f-8b51-08e32d23c53e"/>
  </ds:schemaRefs>
</ds:datastoreItem>
</file>

<file path=customXml/itemProps4.xml><?xml version="1.0" encoding="utf-8"?>
<ds:datastoreItem xmlns:ds="http://schemas.openxmlformats.org/officeDocument/2006/customXml" ds:itemID="{B9F390CF-A74E-4EB5-BD54-ED1028595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Write-Up Template</Template>
  <TotalTime>194</TotalTime>
  <Pages>11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Avondale College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Skool</dc:creator>
  <cp:keywords/>
  <dc:description/>
  <cp:lastModifiedBy>Sienna Wylie</cp:lastModifiedBy>
  <cp:revision>57</cp:revision>
  <dcterms:created xsi:type="dcterms:W3CDTF">2026-05-20T22:23:00Z</dcterms:created>
  <dcterms:modified xsi:type="dcterms:W3CDTF">2026-06-30T01:59:00Z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0x010100996EDD3AF3B48C4BB8C711B5733C39F6</vt:lpwstr>
  </property>
  <property fmtid="{D5CDD505-2E9C-101B-9397-08002B2CF9AE}" pid="3" name="Order">
    <vt:r8>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