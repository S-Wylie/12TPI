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7A16" w14:textId="77777777" w:rsidR="00267D69" w:rsidRDefault="00267D69" w:rsidP="00267D69">
      <w:pPr>
        <w:pStyle w:val="Title"/>
        <w:jc w:val="center"/>
        <w:rPr>
          <w:rFonts w:eastAsia="Times New Roman"/>
          <w:lang w:val="en-NZ" w:eastAsia="en-NZ"/>
        </w:rPr>
      </w:pPr>
    </w:p>
    <w:p w14:paraId="1A8198A7" w14:textId="77777777" w:rsidR="00267D69" w:rsidRDefault="00267D69" w:rsidP="00267D69">
      <w:pPr>
        <w:pStyle w:val="Title"/>
        <w:jc w:val="center"/>
        <w:rPr>
          <w:rFonts w:eastAsia="Times New Roman"/>
          <w:lang w:val="en-NZ" w:eastAsia="en-NZ"/>
        </w:rPr>
      </w:pPr>
    </w:p>
    <w:p w14:paraId="78C9FF67" w14:textId="77777777" w:rsidR="00267D69" w:rsidRDefault="00267D69" w:rsidP="00267D69">
      <w:pPr>
        <w:pStyle w:val="Title"/>
        <w:jc w:val="center"/>
        <w:rPr>
          <w:rFonts w:eastAsia="Times New Roman"/>
          <w:lang w:val="en-NZ" w:eastAsia="en-NZ"/>
        </w:rPr>
      </w:pPr>
    </w:p>
    <w:p w14:paraId="78581038" w14:textId="77777777" w:rsidR="00F9263A" w:rsidRPr="00267D69" w:rsidRDefault="00F9263A" w:rsidP="00267D69">
      <w:pPr>
        <w:pStyle w:val="Title"/>
        <w:jc w:val="center"/>
        <w:rPr>
          <w:rFonts w:eastAsia="Times New Roman"/>
          <w:sz w:val="72"/>
          <w:lang w:val="en-NZ" w:eastAsia="en-NZ"/>
        </w:rPr>
      </w:pPr>
      <w:r w:rsidRPr="00267D69">
        <w:rPr>
          <w:rFonts w:eastAsia="Times New Roman"/>
          <w:sz w:val="72"/>
          <w:lang w:val="en-NZ" w:eastAsia="en-NZ"/>
        </w:rPr>
        <w:t>Title of your Project</w:t>
      </w:r>
    </w:p>
    <w:p w14:paraId="657333A5" w14:textId="7F0CCF34" w:rsidR="00F9263A" w:rsidRPr="00267D69" w:rsidRDefault="00125BDA" w:rsidP="00267D69">
      <w:pPr>
        <w:pStyle w:val="Title"/>
        <w:jc w:val="center"/>
        <w:rPr>
          <w:rFonts w:eastAsia="Times New Roman"/>
          <w:sz w:val="72"/>
          <w:lang w:val="en-NZ" w:eastAsia="en-NZ"/>
        </w:rPr>
      </w:pPr>
      <w:r>
        <w:rPr>
          <w:rFonts w:eastAsia="Times New Roman"/>
          <w:sz w:val="72"/>
          <w:lang w:val="en-NZ" w:eastAsia="en-NZ"/>
        </w:rPr>
        <w:t>Sienna Wylie</w:t>
      </w:r>
    </w:p>
    <w:p w14:paraId="0F913229" w14:textId="4F186991" w:rsidR="00F9263A" w:rsidRPr="00267D69" w:rsidRDefault="00125BDA" w:rsidP="00267D69">
      <w:pPr>
        <w:pStyle w:val="Title"/>
        <w:jc w:val="center"/>
        <w:rPr>
          <w:rFonts w:eastAsia="Times New Roman"/>
          <w:sz w:val="72"/>
          <w:lang w:val="en-NZ" w:eastAsia="en-NZ"/>
        </w:rPr>
      </w:pPr>
      <w:r>
        <w:rPr>
          <w:rFonts w:eastAsia="Times New Roman"/>
          <w:sz w:val="72"/>
          <w:lang w:val="en-NZ" w:eastAsia="en-NZ"/>
        </w:rPr>
        <w:t>12</w:t>
      </w:r>
    </w:p>
    <w:p w14:paraId="503E13FA" w14:textId="77777777" w:rsidR="00F9263A" w:rsidRDefault="00F9263A" w:rsidP="00267D69">
      <w:pPr>
        <w:pStyle w:val="Title"/>
        <w:jc w:val="center"/>
        <w:rPr>
          <w:rFonts w:eastAsia="Times New Roman"/>
          <w:lang w:val="en-NZ" w:eastAsia="en-NZ"/>
        </w:rPr>
      </w:pPr>
      <w:r w:rsidRPr="00267D69">
        <w:rPr>
          <w:rFonts w:eastAsia="Times New Roman"/>
          <w:sz w:val="72"/>
          <w:lang w:val="en-NZ" w:eastAsia="en-NZ"/>
        </w:rPr>
        <w:t>Avondale College</w:t>
      </w:r>
    </w:p>
    <w:p w14:paraId="789149CA" w14:textId="77777777" w:rsidR="00F9263A" w:rsidRDefault="00F9263A" w:rsidP="00F9263A">
      <w:pPr>
        <w:pStyle w:val="Title"/>
        <w:rPr>
          <w:rFonts w:eastAsia="Times New Roman"/>
          <w:lang w:val="en-NZ" w:eastAsia="en-NZ"/>
        </w:rPr>
      </w:pPr>
    </w:p>
    <w:p w14:paraId="78C8C0C4" w14:textId="77777777" w:rsidR="00267D69" w:rsidRDefault="00267D69" w:rsidP="00267D69">
      <w:pPr>
        <w:pStyle w:val="Title"/>
        <w:jc w:val="right"/>
        <w:rPr>
          <w:rFonts w:eastAsia="Times New Roman"/>
          <w:lang w:val="en-NZ" w:eastAsia="en-NZ"/>
        </w:rPr>
      </w:pPr>
    </w:p>
    <w:p w14:paraId="48981F1B" w14:textId="77777777" w:rsidR="00267D69" w:rsidRDefault="00267D69" w:rsidP="00267D69">
      <w:pPr>
        <w:pStyle w:val="Title"/>
        <w:jc w:val="right"/>
        <w:rPr>
          <w:rFonts w:eastAsia="Times New Roman"/>
          <w:lang w:val="en-NZ" w:eastAsia="en-NZ"/>
        </w:rPr>
      </w:pPr>
    </w:p>
    <w:p w14:paraId="0EEE2B0C" w14:textId="77777777" w:rsidR="00267D69" w:rsidRDefault="00267D69" w:rsidP="00267D69">
      <w:pPr>
        <w:pStyle w:val="Title"/>
        <w:jc w:val="right"/>
        <w:rPr>
          <w:rFonts w:eastAsia="Times New Roman"/>
          <w:lang w:val="en-NZ" w:eastAsia="en-NZ"/>
        </w:rPr>
      </w:pPr>
    </w:p>
    <w:p w14:paraId="61F635D6" w14:textId="77777777" w:rsidR="00F9263A" w:rsidRDefault="00F9263A" w:rsidP="00267D69">
      <w:pPr>
        <w:pStyle w:val="Title"/>
        <w:jc w:val="right"/>
        <w:rPr>
          <w:rFonts w:eastAsia="Times New Roman"/>
          <w:lang w:val="en-NZ" w:eastAsia="en-NZ"/>
        </w:rPr>
      </w:pPr>
      <w:r>
        <w:rPr>
          <w:rFonts w:eastAsia="Times New Roman"/>
          <w:lang w:val="en-NZ" w:eastAsia="en-NZ"/>
        </w:rPr>
        <w:t>List standards complete</w:t>
      </w:r>
      <w:r w:rsidR="009E75DE">
        <w:rPr>
          <w:rFonts w:eastAsia="Times New Roman"/>
          <w:lang w:val="en-NZ" w:eastAsia="en-NZ"/>
        </w:rPr>
        <w:t>d</w:t>
      </w:r>
      <w:r>
        <w:rPr>
          <w:rFonts w:eastAsia="Times New Roman"/>
          <w:lang w:val="en-NZ" w:eastAsia="en-NZ"/>
        </w:rPr>
        <w:t xml:space="preserve"> with this project</w:t>
      </w:r>
    </w:p>
    <w:p w14:paraId="3D7C41B6" w14:textId="77777777" w:rsidR="00F9263A" w:rsidRDefault="00F9263A" w:rsidP="00267D69">
      <w:pPr>
        <w:pStyle w:val="Title"/>
        <w:numPr>
          <w:ilvl w:val="0"/>
          <w:numId w:val="2"/>
        </w:numPr>
        <w:jc w:val="right"/>
        <w:rPr>
          <w:rFonts w:eastAsia="Times New Roman"/>
          <w:lang w:val="en-NZ" w:eastAsia="en-NZ"/>
        </w:rPr>
      </w:pPr>
      <w:r>
        <w:rPr>
          <w:rFonts w:eastAsia="Times New Roman"/>
          <w:lang w:val="en-NZ" w:eastAsia="en-NZ"/>
        </w:rPr>
        <w:t>Refer to your assignment document</w:t>
      </w:r>
    </w:p>
    <w:p w14:paraId="62F1BD54" w14:textId="77777777" w:rsidR="00F9263A" w:rsidRDefault="00F9263A" w:rsidP="00F9263A">
      <w:pPr>
        <w:pStyle w:val="Title"/>
        <w:rPr>
          <w:rFonts w:eastAsia="Times New Roman"/>
          <w:lang w:val="en-NZ" w:eastAsia="en-NZ"/>
        </w:rPr>
      </w:pPr>
    </w:p>
    <w:p w14:paraId="6EF93407" w14:textId="77777777" w:rsidR="00F9263A" w:rsidRDefault="00F9263A" w:rsidP="00F9263A">
      <w:pPr>
        <w:pStyle w:val="Title"/>
        <w:rPr>
          <w:rFonts w:eastAsia="Times New Roman"/>
          <w:lang w:val="en-NZ" w:eastAsia="en-NZ"/>
        </w:rPr>
      </w:pPr>
      <w:r>
        <w:rPr>
          <w:rFonts w:eastAsia="Times New Roman"/>
          <w:lang w:val="en-NZ" w:eastAsia="en-NZ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6198324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94DDBB0" w14:textId="77777777" w:rsidR="009E75DE" w:rsidRPr="00267D69" w:rsidRDefault="009E75DE">
          <w:pPr>
            <w:pStyle w:val="TOCHeading"/>
            <w:rPr>
              <w:sz w:val="44"/>
            </w:rPr>
          </w:pPr>
          <w:r w:rsidRPr="00267D69">
            <w:rPr>
              <w:sz w:val="44"/>
            </w:rPr>
            <w:t>Table of Contents</w:t>
          </w:r>
        </w:p>
        <w:p w14:paraId="6AF1E58C" w14:textId="77777777" w:rsidR="00F23D95" w:rsidRDefault="009E75DE">
          <w:pPr>
            <w:pStyle w:val="TOC1"/>
            <w:tabs>
              <w:tab w:val="right" w:leader="dot" w:pos="9016"/>
            </w:tabs>
            <w:rPr>
              <w:noProof/>
              <w:lang w:val="en-NZ" w:eastAsia="en-N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1881207" w:history="1">
            <w:r w:rsidR="00F23D95" w:rsidRPr="00EF1CC6">
              <w:rPr>
                <w:rStyle w:val="Hyperlink"/>
                <w:rFonts w:eastAsia="Times New Roman"/>
                <w:noProof/>
                <w:lang w:val="en-NZ" w:eastAsia="en-NZ"/>
              </w:rPr>
              <w:t>Introduction</w:t>
            </w:r>
            <w:r w:rsidR="00F23D95">
              <w:rPr>
                <w:noProof/>
                <w:webHidden/>
              </w:rPr>
              <w:tab/>
            </w:r>
            <w:r w:rsidR="00F23D95">
              <w:rPr>
                <w:noProof/>
                <w:webHidden/>
              </w:rPr>
              <w:fldChar w:fldCharType="begin"/>
            </w:r>
            <w:r w:rsidR="00F23D95">
              <w:rPr>
                <w:noProof/>
                <w:webHidden/>
              </w:rPr>
              <w:instrText xml:space="preserve"> PAGEREF _Toc141881207 \h </w:instrText>
            </w:r>
            <w:r w:rsidR="00F23D95">
              <w:rPr>
                <w:noProof/>
                <w:webHidden/>
              </w:rPr>
            </w:r>
            <w:r w:rsidR="00F23D95">
              <w:rPr>
                <w:noProof/>
                <w:webHidden/>
              </w:rPr>
              <w:fldChar w:fldCharType="separate"/>
            </w:r>
            <w:r w:rsidR="00F23D95">
              <w:rPr>
                <w:noProof/>
                <w:webHidden/>
              </w:rPr>
              <w:t>1</w:t>
            </w:r>
            <w:r w:rsidR="00F23D95">
              <w:rPr>
                <w:noProof/>
                <w:webHidden/>
              </w:rPr>
              <w:fldChar w:fldCharType="end"/>
            </w:r>
          </w:hyperlink>
        </w:p>
        <w:p w14:paraId="5D001A4D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08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Problem statement/Background/Research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DF248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09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Use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4AD18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10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GitHub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link to your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12BA4" w14:textId="77777777" w:rsidR="00F23D95" w:rsidRDefault="00F23D95">
          <w:pPr>
            <w:pStyle w:val="TOC1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11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3F5B8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12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63DBB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13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End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AF704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14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Possible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32441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15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Project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schedule - timeline/plan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2963F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16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Cost vs Benefit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AD76A" w14:textId="77777777" w:rsidR="00F23D95" w:rsidRDefault="00F23D95">
          <w:pPr>
            <w:pStyle w:val="TOC1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17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6BFE5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18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C8B7C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19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Flowcharts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>/Pseudocodes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FDEF9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20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Use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9E8E0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21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Entity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79ADE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22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Class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CE0AE" w14:textId="77777777" w:rsidR="00F23D95" w:rsidRDefault="00F23D95">
          <w:pPr>
            <w:pStyle w:val="TOC1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23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46F99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24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GitHub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commits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9E1C6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25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Screen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754AE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26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Code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comments and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86955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27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Development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stages - progress made should be visible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DBEB8" w14:textId="77777777" w:rsidR="00F23D95" w:rsidRDefault="00F23D95">
          <w:pPr>
            <w:pStyle w:val="TOC1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28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A4E58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29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Testing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and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C53F7" w14:textId="77777777" w:rsidR="00F23D95" w:rsidRDefault="00F23D95">
          <w:pPr>
            <w:pStyle w:val="TOC3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30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User Experience - End user considerations and stakeholders’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E2E4E" w14:textId="77777777" w:rsidR="00F23D95" w:rsidRDefault="00F23D95">
          <w:pPr>
            <w:pStyle w:val="TOC3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31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Test cases - check all options, boundary cases and error control/message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33EAE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32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Documentation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- explanation about your software, how it works, what are the key requirements etc (user manual or GitHub Readme.txt)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529B" w14:textId="77777777" w:rsidR="00F23D95" w:rsidRDefault="00F23D95">
          <w:pPr>
            <w:pStyle w:val="TOC2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33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Relevant Implications - Address</w:t>
            </w:r>
            <w:r w:rsidRPr="00EF1CC6">
              <w:rPr>
                <w:rStyle w:val="Hyperlink"/>
                <w:rFonts w:ascii="Arial Narrow" w:eastAsia="Times New Roman" w:hAnsi="Arial Narrow" w:cs="Segoe UI"/>
                <w:noProof/>
                <w:lang w:val="en-NZ" w:eastAsia="en-NZ"/>
              </w:rPr>
              <w:t xml:space="preserve"> any five relevant implications.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5E365" w14:textId="77777777" w:rsidR="00F23D95" w:rsidRDefault="00F23D95">
          <w:pPr>
            <w:pStyle w:val="TOC1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34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1776E" w14:textId="77777777" w:rsidR="00F23D95" w:rsidRDefault="00F23D95">
          <w:pPr>
            <w:pStyle w:val="TOC1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35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F735B" w14:textId="77777777" w:rsidR="00F23D95" w:rsidRDefault="00F23D95">
          <w:pPr>
            <w:pStyle w:val="TOC1"/>
            <w:tabs>
              <w:tab w:val="right" w:leader="dot" w:pos="9016"/>
            </w:tabs>
            <w:rPr>
              <w:noProof/>
              <w:lang w:val="en-NZ" w:eastAsia="en-NZ"/>
            </w:rPr>
          </w:pPr>
          <w:hyperlink w:anchor="_Toc141881236" w:history="1">
            <w:r w:rsidRPr="00EF1CC6">
              <w:rPr>
                <w:rStyle w:val="Hyperlink"/>
                <w:rFonts w:eastAsia="Times New Roman"/>
                <w:noProof/>
                <w:lang w:val="en-NZ" w:eastAsia="en-NZ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_Toc141881236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92CF9" w14:textId="77777777" w:rsidR="009E75DE" w:rsidRDefault="009E75DE" w:rsidP="009E75DE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A3F07CD" w14:textId="77777777" w:rsidR="00267D69" w:rsidRDefault="00267D69" w:rsidP="009E75DE">
      <w:pPr>
        <w:pStyle w:val="Heading1"/>
        <w:rPr>
          <w:rFonts w:eastAsia="Times New Roman"/>
          <w:sz w:val="44"/>
          <w:lang w:val="en-NZ" w:eastAsia="en-NZ"/>
        </w:rPr>
        <w:sectPr w:rsidR="00267D69" w:rsidSect="00267D69">
          <w:footerReference w:type="default" r:id="rId11"/>
          <w:footerReference w:type="first" r:id="rId12"/>
          <w:pgSz w:w="11906" w:h="16838"/>
          <w:pgMar w:top="1440" w:right="1440" w:bottom="1440" w:left="1440" w:header="708" w:footer="708" w:gutter="0"/>
          <w:pgBorders w:display="firstPage" w:offsetFrom="page">
            <w:top w:val="thinThickSmallGap" w:sz="24" w:space="24" w:color="F4B083" w:themeColor="accent2" w:themeTint="99"/>
            <w:left w:val="thinThickSmallGap" w:sz="24" w:space="24" w:color="F4B083" w:themeColor="accent2" w:themeTint="99"/>
            <w:bottom w:val="thinThickSmallGap" w:sz="24" w:space="24" w:color="F4B083" w:themeColor="accent2" w:themeTint="99"/>
            <w:right w:val="thinThickSmallGap" w:sz="24" w:space="24" w:color="F4B083" w:themeColor="accent2" w:themeTint="99"/>
          </w:pgBorders>
          <w:pgNumType w:fmt="upperRoman" w:start="1"/>
          <w:cols w:space="708"/>
          <w:titlePg/>
          <w:docGrid w:linePitch="360"/>
        </w:sectPr>
      </w:pPr>
    </w:p>
    <w:p w14:paraId="4F1B17EB" w14:textId="77777777" w:rsidR="00F9263A" w:rsidRPr="009E75DE" w:rsidRDefault="00F9263A" w:rsidP="009E75DE">
      <w:pPr>
        <w:pStyle w:val="Heading1"/>
        <w:rPr>
          <w:rFonts w:eastAsiaTheme="minorEastAsia"/>
        </w:rPr>
      </w:pPr>
      <w:bookmarkStart w:id="0" w:name="_Toc141881207"/>
      <w:r w:rsidRPr="00267D69">
        <w:rPr>
          <w:rFonts w:eastAsia="Times New Roman"/>
          <w:sz w:val="44"/>
          <w:lang w:val="en-NZ" w:eastAsia="en-NZ"/>
        </w:rPr>
        <w:lastRenderedPageBreak/>
        <w:t>Introduction</w:t>
      </w:r>
      <w:bookmarkEnd w:id="0"/>
      <w:r>
        <w:rPr>
          <w:rFonts w:eastAsia="Times New Roman"/>
          <w:lang w:val="en-NZ" w:eastAsia="en-NZ"/>
        </w:rPr>
        <w:t xml:space="preserve"> </w:t>
      </w:r>
    </w:p>
    <w:p w14:paraId="5D71610B" w14:textId="77777777" w:rsidR="00F9263A" w:rsidRDefault="00F9263A" w:rsidP="00F9263A">
      <w:pPr>
        <w:pStyle w:val="Heading2"/>
        <w:rPr>
          <w:rFonts w:eastAsia="Times New Roman"/>
          <w:lang w:val="en-NZ" w:eastAsia="en-NZ"/>
        </w:rPr>
      </w:pPr>
      <w:bookmarkStart w:id="1" w:name="_Toc141881208"/>
      <w:r>
        <w:rPr>
          <w:rFonts w:eastAsia="Times New Roman"/>
          <w:lang w:val="en-NZ" w:eastAsia="en-NZ"/>
        </w:rPr>
        <w:t>Problem statement/Background/Research statement</w:t>
      </w:r>
      <w:bookmarkEnd w:id="1"/>
    </w:p>
    <w:p w14:paraId="07B0F268" w14:textId="2F4C05B5" w:rsidR="0021055B" w:rsidRPr="000B7852" w:rsidRDefault="0021055B" w:rsidP="0021055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2F5496" w:themeColor="accent1" w:themeShade="BF"/>
          <w:sz w:val="24"/>
          <w:szCs w:val="24"/>
          <w:lang w:val="en-NZ" w:eastAsia="en-NZ"/>
        </w:rPr>
      </w:pPr>
      <w:r w:rsidRPr="000B7852">
        <w:rPr>
          <w:rFonts w:eastAsia="Times New Roman" w:cstheme="minorHAnsi"/>
          <w:b/>
          <w:bCs/>
          <w:color w:val="2F5496" w:themeColor="accent1" w:themeShade="BF"/>
          <w:sz w:val="24"/>
          <w:szCs w:val="24"/>
          <w:lang w:val="en-NZ" w:eastAsia="en-NZ"/>
        </w:rPr>
        <w:t>Problem</w:t>
      </w:r>
    </w:p>
    <w:p w14:paraId="644F1FAD" w14:textId="0BBA58C0" w:rsidR="0021055B" w:rsidRPr="000B7852" w:rsidRDefault="00FE0F0B" w:rsidP="0021055B">
      <w:pPr>
        <w:spacing w:before="100" w:beforeAutospacing="1" w:after="100" w:afterAutospacing="1" w:line="240" w:lineRule="auto"/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</w:pPr>
      <w:r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>My project is an A</w:t>
      </w:r>
      <w:r w:rsidR="0021055B" w:rsidRPr="000B7852"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>irport tracking system. It will track planes, flights for those planes, passengers on those flights, classes for those passengers,</w:t>
      </w:r>
      <w:r w:rsidR="00CD4C41"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 xml:space="preserve"> meals</w:t>
      </w:r>
      <w:r w:rsidR="00125F06"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 xml:space="preserve"> for those passengers,</w:t>
      </w:r>
      <w:r w:rsidR="0021055B" w:rsidRPr="000B7852"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 xml:space="preserve"> </w:t>
      </w:r>
      <w:r w:rsidR="00CD4C41"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 xml:space="preserve">and </w:t>
      </w:r>
      <w:r w:rsidR="0021055B" w:rsidRPr="000B7852"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>airports for the flights</w:t>
      </w:r>
      <w:r w:rsidR="00CD4C41"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>.</w:t>
      </w:r>
      <w:r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 xml:space="preserve"> The </w:t>
      </w:r>
      <w:r w:rsidR="00711A46"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>S</w:t>
      </w:r>
      <w:r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 xml:space="preserve">takeholders are the higher-ups of Air New Zealand, and the </w:t>
      </w:r>
      <w:r w:rsidR="00711A46"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 xml:space="preserve">End Users are passenger assistants, airline reservation agents, flights attendants, air traffic controllers, and airport managers. </w:t>
      </w:r>
      <w:r w:rsidR="006300F6"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 xml:space="preserve">This project will </w:t>
      </w:r>
      <w:r w:rsidR="00DB1B8C"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 xml:space="preserve">have the ability to hold </w:t>
      </w:r>
      <w:r w:rsidR="00EC558D">
        <w:rPr>
          <w:rFonts w:eastAsia="Times New Roman" w:cstheme="minorHAnsi"/>
          <w:color w:val="2F5496" w:themeColor="accent1" w:themeShade="BF"/>
          <w:sz w:val="24"/>
          <w:szCs w:val="24"/>
          <w:lang w:val="en-NZ" w:eastAsia="en-NZ"/>
        </w:rPr>
        <w:t>a lot of information in an easy to read and understand format, making it more conventional than other airport databases.</w:t>
      </w:r>
    </w:p>
    <w:p w14:paraId="0C14BF91" w14:textId="77777777" w:rsidR="00F9263A" w:rsidRDefault="00F9263A" w:rsidP="00F9263A">
      <w:pPr>
        <w:pStyle w:val="Heading2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2" w:name="_Toc141881209"/>
      <w:r w:rsidRPr="00F9263A">
        <w:rPr>
          <w:rFonts w:eastAsia="Times New Roman"/>
          <w:lang w:val="en-NZ" w:eastAsia="en-NZ"/>
        </w:rPr>
        <w:t>Use</w:t>
      </w:r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case</w:t>
      </w:r>
      <w:bookmarkEnd w:id="2"/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</w:t>
      </w:r>
    </w:p>
    <w:p w14:paraId="1305DA72" w14:textId="77777777" w:rsidR="00F9263A" w:rsidRDefault="00F9263A" w:rsidP="00F9263A">
      <w:pPr>
        <w:spacing w:before="100" w:beforeAutospacing="1" w:after="100" w:afterAutospacing="1" w:line="240" w:lineRule="auto"/>
        <w:rPr>
          <w:rFonts w:ascii="Arial Narrow" w:eastAsia="Times New Roman" w:hAnsi="Arial Narrow" w:cs="Segoe UI"/>
          <w:color w:val="2F5496" w:themeColor="accent1" w:themeShade="BF"/>
          <w:sz w:val="24"/>
          <w:szCs w:val="24"/>
          <w:lang w:val="en-NZ" w:eastAsia="en-NZ"/>
        </w:rPr>
      </w:pPr>
    </w:p>
    <w:p w14:paraId="629A06CD" w14:textId="77777777" w:rsidR="00F9263A" w:rsidRDefault="00F9263A" w:rsidP="00F9263A">
      <w:pPr>
        <w:pStyle w:val="Heading2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3" w:name="_Toc141881210"/>
      <w:r w:rsidRPr="00F9263A">
        <w:rPr>
          <w:rFonts w:eastAsia="Times New Roman"/>
          <w:lang w:val="en-NZ" w:eastAsia="en-NZ"/>
        </w:rPr>
        <w:t>GitHub</w:t>
      </w:r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link to your repository</w:t>
      </w:r>
      <w:bookmarkEnd w:id="3"/>
    </w:p>
    <w:p w14:paraId="4A03D9F0" w14:textId="77777777" w:rsidR="00F9263A" w:rsidRDefault="00F9263A">
      <w:pPr>
        <w:spacing w:line="259" w:lineRule="auto"/>
        <w:rPr>
          <w:rFonts w:ascii="Arial Narrow" w:eastAsia="Times New Roman" w:hAnsi="Arial Narrow" w:cs="Segoe UI"/>
          <w:b/>
          <w:bCs/>
          <w:color w:val="2F5496" w:themeColor="accent1" w:themeShade="BF"/>
          <w:sz w:val="24"/>
          <w:szCs w:val="24"/>
          <w:lang w:val="en-NZ" w:eastAsia="en-NZ"/>
        </w:rPr>
      </w:pPr>
      <w:r>
        <w:rPr>
          <w:rFonts w:ascii="Arial Narrow" w:eastAsia="Times New Roman" w:hAnsi="Arial Narrow" w:cs="Segoe UI"/>
          <w:b/>
          <w:bCs/>
          <w:color w:val="2F5496" w:themeColor="accent1" w:themeShade="BF"/>
          <w:sz w:val="24"/>
          <w:szCs w:val="24"/>
          <w:lang w:val="en-NZ" w:eastAsia="en-NZ"/>
        </w:rPr>
        <w:br w:type="page"/>
      </w:r>
    </w:p>
    <w:p w14:paraId="10CCA282" w14:textId="77777777" w:rsidR="00F9263A" w:rsidRDefault="00F9263A" w:rsidP="00F9263A">
      <w:pPr>
        <w:pStyle w:val="Heading1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4" w:name="_Toc141881211"/>
      <w:r w:rsidRPr="00F9263A">
        <w:rPr>
          <w:rFonts w:eastAsia="Times New Roman"/>
          <w:sz w:val="44"/>
          <w:lang w:val="en-NZ" w:eastAsia="en-NZ"/>
        </w:rPr>
        <w:t>Analysis</w:t>
      </w:r>
      <w:bookmarkEnd w:id="4"/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</w:t>
      </w:r>
    </w:p>
    <w:p w14:paraId="1583124C" w14:textId="77777777" w:rsidR="00F9263A" w:rsidRDefault="00F9263A" w:rsidP="00F9263A">
      <w:pPr>
        <w:pStyle w:val="Heading2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5" w:name="_Toc141881212"/>
      <w:r w:rsidRPr="00F9263A">
        <w:rPr>
          <w:rFonts w:eastAsia="Times New Roman"/>
          <w:lang w:val="en-NZ" w:eastAsia="en-NZ"/>
        </w:rPr>
        <w:t>Stakeholders</w:t>
      </w:r>
      <w:bookmarkEnd w:id="5"/>
    </w:p>
    <w:p w14:paraId="6061A282" w14:textId="77777777" w:rsidR="00F9263A" w:rsidRDefault="00F9263A" w:rsidP="00F9263A">
      <w:pPr>
        <w:spacing w:before="100" w:beforeAutospacing="1" w:after="100" w:afterAutospacing="1" w:line="240" w:lineRule="auto"/>
        <w:rPr>
          <w:rFonts w:ascii="Arial Narrow" w:eastAsia="Times New Roman" w:hAnsi="Arial Narrow" w:cs="Segoe UI"/>
          <w:color w:val="2F5496" w:themeColor="accent1" w:themeShade="BF"/>
          <w:sz w:val="24"/>
          <w:szCs w:val="24"/>
          <w:lang w:val="en-NZ" w:eastAsia="en-NZ"/>
        </w:rPr>
      </w:pPr>
    </w:p>
    <w:p w14:paraId="1CA43836" w14:textId="77777777" w:rsidR="00F9263A" w:rsidRDefault="00F9263A" w:rsidP="00F9263A">
      <w:pPr>
        <w:pStyle w:val="Heading2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6" w:name="_Toc141881213"/>
      <w:r w:rsidRPr="00F9263A">
        <w:rPr>
          <w:rFonts w:eastAsia="Times New Roman"/>
          <w:lang w:val="en-NZ" w:eastAsia="en-NZ"/>
        </w:rPr>
        <w:t>End</w:t>
      </w:r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users</w:t>
      </w:r>
      <w:bookmarkEnd w:id="6"/>
    </w:p>
    <w:p w14:paraId="630D2111" w14:textId="77777777" w:rsidR="00F9263A" w:rsidRDefault="00F9263A" w:rsidP="00F9263A">
      <w:pPr>
        <w:spacing w:before="100" w:beforeAutospacing="1" w:after="100" w:afterAutospacing="1" w:line="240" w:lineRule="auto"/>
        <w:rPr>
          <w:rFonts w:ascii="Arial Narrow" w:eastAsia="Times New Roman" w:hAnsi="Arial Narrow" w:cs="Segoe UI"/>
          <w:color w:val="2F5496" w:themeColor="accent1" w:themeShade="BF"/>
          <w:sz w:val="24"/>
          <w:szCs w:val="24"/>
          <w:lang w:val="en-NZ" w:eastAsia="en-NZ"/>
        </w:rPr>
      </w:pPr>
    </w:p>
    <w:p w14:paraId="09BA84E3" w14:textId="77777777" w:rsidR="00F9263A" w:rsidRDefault="00F9263A" w:rsidP="00F9263A">
      <w:pPr>
        <w:pStyle w:val="Heading2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7" w:name="_Toc141881214"/>
      <w:r w:rsidRPr="00F9263A">
        <w:rPr>
          <w:rFonts w:eastAsia="Times New Roman"/>
          <w:lang w:val="en-NZ" w:eastAsia="en-NZ"/>
        </w:rPr>
        <w:t>Possible</w:t>
      </w:r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solutions</w:t>
      </w:r>
      <w:bookmarkEnd w:id="7"/>
    </w:p>
    <w:p w14:paraId="5388A7AB" w14:textId="77777777" w:rsidR="00F9263A" w:rsidRDefault="00F9263A" w:rsidP="00F9263A">
      <w:pPr>
        <w:spacing w:before="100" w:beforeAutospacing="1" w:after="100" w:afterAutospacing="1" w:line="240" w:lineRule="auto"/>
        <w:rPr>
          <w:rFonts w:ascii="Arial Narrow" w:eastAsia="Times New Roman" w:hAnsi="Arial Narrow" w:cs="Segoe UI"/>
          <w:color w:val="2F5496" w:themeColor="accent1" w:themeShade="BF"/>
          <w:sz w:val="24"/>
          <w:szCs w:val="24"/>
          <w:lang w:val="en-NZ" w:eastAsia="en-NZ"/>
        </w:rPr>
      </w:pPr>
    </w:p>
    <w:p w14:paraId="3C953598" w14:textId="77777777" w:rsidR="00F9263A" w:rsidRDefault="00F9263A" w:rsidP="00F9263A">
      <w:pPr>
        <w:pStyle w:val="Heading2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8" w:name="_Toc141881215"/>
      <w:r w:rsidRPr="00F9263A">
        <w:rPr>
          <w:rFonts w:eastAsia="Times New Roman"/>
          <w:lang w:val="en-NZ" w:eastAsia="en-NZ"/>
        </w:rPr>
        <w:t>Project</w:t>
      </w:r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schedule - timeline/plan</w:t>
      </w:r>
      <w:bookmarkEnd w:id="8"/>
    </w:p>
    <w:p w14:paraId="4335E654" w14:textId="77777777" w:rsidR="009E75DE" w:rsidRDefault="009E75DE" w:rsidP="009E75DE">
      <w:pPr>
        <w:rPr>
          <w:lang w:val="en-NZ" w:eastAsia="en-NZ"/>
        </w:rPr>
      </w:pPr>
    </w:p>
    <w:p w14:paraId="05D203C1" w14:textId="77777777" w:rsidR="009E75DE" w:rsidRDefault="009E75DE" w:rsidP="009E75DE">
      <w:pPr>
        <w:rPr>
          <w:lang w:val="en-NZ" w:eastAsia="en-NZ"/>
        </w:rPr>
      </w:pPr>
    </w:p>
    <w:p w14:paraId="64E6B16B" w14:textId="77777777" w:rsidR="009E75DE" w:rsidRDefault="009E75DE" w:rsidP="009E75DE">
      <w:pPr>
        <w:rPr>
          <w:lang w:val="en-NZ" w:eastAsia="en-NZ"/>
        </w:rPr>
      </w:pPr>
    </w:p>
    <w:p w14:paraId="01313974" w14:textId="77777777" w:rsidR="009E75DE" w:rsidRPr="009E75DE" w:rsidRDefault="009E75DE" w:rsidP="009E75DE">
      <w:pPr>
        <w:pStyle w:val="Heading2"/>
        <w:rPr>
          <w:rFonts w:eastAsia="Times New Roman"/>
          <w:lang w:val="en-NZ" w:eastAsia="en-NZ"/>
        </w:rPr>
      </w:pPr>
      <w:bookmarkStart w:id="9" w:name="_Toc141881216"/>
      <w:r w:rsidRPr="009E75DE">
        <w:rPr>
          <w:rFonts w:eastAsia="Times New Roman"/>
          <w:lang w:val="en-NZ" w:eastAsia="en-NZ"/>
        </w:rPr>
        <w:t>Cost vs Benefit Analysis</w:t>
      </w:r>
      <w:bookmarkEnd w:id="9"/>
    </w:p>
    <w:p w14:paraId="5875D9FA" w14:textId="77777777" w:rsidR="00F9263A" w:rsidRDefault="00F9263A" w:rsidP="00F9263A">
      <w:pPr>
        <w:spacing w:before="100" w:beforeAutospacing="1" w:after="100" w:afterAutospacing="1" w:line="240" w:lineRule="auto"/>
        <w:rPr>
          <w:rFonts w:ascii="Arial Narrow" w:eastAsia="Times New Roman" w:hAnsi="Arial Narrow" w:cs="Segoe UI"/>
          <w:color w:val="2F5496" w:themeColor="accent1" w:themeShade="BF"/>
          <w:sz w:val="24"/>
          <w:szCs w:val="24"/>
          <w:lang w:val="en-NZ" w:eastAsia="en-NZ"/>
        </w:rPr>
      </w:pPr>
    </w:p>
    <w:p w14:paraId="3C38268F" w14:textId="77777777" w:rsidR="00F9263A" w:rsidRDefault="00F9263A">
      <w:pPr>
        <w:spacing w:line="259" w:lineRule="auto"/>
        <w:rPr>
          <w:rFonts w:asciiTheme="majorHAnsi" w:eastAsia="Times New Roman" w:hAnsiTheme="majorHAnsi" w:cstheme="majorBidi"/>
          <w:color w:val="2F5496" w:themeColor="accent1" w:themeShade="BF"/>
          <w:sz w:val="44"/>
          <w:szCs w:val="32"/>
          <w:lang w:val="en-NZ" w:eastAsia="en-NZ"/>
        </w:rPr>
      </w:pPr>
      <w:r>
        <w:rPr>
          <w:rFonts w:eastAsia="Times New Roman"/>
          <w:sz w:val="44"/>
          <w:lang w:val="en-NZ" w:eastAsia="en-NZ"/>
        </w:rPr>
        <w:br w:type="page"/>
      </w:r>
    </w:p>
    <w:p w14:paraId="512C1FFA" w14:textId="77777777" w:rsidR="00F9263A" w:rsidRDefault="00F9263A" w:rsidP="00F9263A">
      <w:pPr>
        <w:pStyle w:val="Heading1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10" w:name="_Toc141881217"/>
      <w:r w:rsidRPr="00F9263A">
        <w:rPr>
          <w:rFonts w:eastAsia="Times New Roman"/>
          <w:sz w:val="44"/>
          <w:lang w:val="en-NZ" w:eastAsia="en-NZ"/>
        </w:rPr>
        <w:t>Design</w:t>
      </w:r>
      <w:bookmarkEnd w:id="10"/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</w:t>
      </w:r>
    </w:p>
    <w:p w14:paraId="24D3A678" w14:textId="77777777" w:rsidR="00F9263A" w:rsidRDefault="00F9263A" w:rsidP="00F9263A">
      <w:pPr>
        <w:pStyle w:val="Heading2"/>
        <w:rPr>
          <w:rFonts w:eastAsia="Times New Roman"/>
          <w:lang w:val="en-NZ" w:eastAsia="en-NZ"/>
        </w:rPr>
      </w:pPr>
    </w:p>
    <w:p w14:paraId="66A60B9B" w14:textId="77777777" w:rsidR="00F9263A" w:rsidRDefault="00F9263A" w:rsidP="00F9263A">
      <w:pPr>
        <w:pStyle w:val="Heading2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11" w:name="_Toc141881218"/>
      <w:r w:rsidRPr="00F9263A">
        <w:rPr>
          <w:rFonts w:eastAsia="Times New Roman"/>
          <w:lang w:val="en-NZ" w:eastAsia="en-NZ"/>
        </w:rPr>
        <w:t>Wireframes</w:t>
      </w:r>
      <w:bookmarkEnd w:id="11"/>
    </w:p>
    <w:p w14:paraId="0B181420" w14:textId="77777777" w:rsidR="00F9263A" w:rsidRDefault="00F9263A" w:rsidP="00F9263A">
      <w:pPr>
        <w:spacing w:before="100" w:beforeAutospacing="1" w:after="100" w:afterAutospacing="1" w:line="240" w:lineRule="auto"/>
        <w:rPr>
          <w:rFonts w:ascii="Arial Narrow" w:eastAsia="Times New Roman" w:hAnsi="Arial Narrow" w:cs="Segoe UI"/>
          <w:color w:val="2F5496" w:themeColor="accent1" w:themeShade="BF"/>
          <w:sz w:val="24"/>
          <w:szCs w:val="24"/>
          <w:lang w:val="en-NZ" w:eastAsia="en-NZ"/>
        </w:rPr>
      </w:pPr>
    </w:p>
    <w:p w14:paraId="35C8C8CC" w14:textId="77777777" w:rsidR="00F9263A" w:rsidRDefault="00F9263A" w:rsidP="00F9263A">
      <w:pPr>
        <w:pStyle w:val="Heading2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12" w:name="_Toc141881219"/>
      <w:r w:rsidRPr="00F9263A">
        <w:rPr>
          <w:rFonts w:eastAsia="Times New Roman"/>
          <w:lang w:val="en-NZ" w:eastAsia="en-NZ"/>
        </w:rPr>
        <w:t>Flowcharts</w:t>
      </w:r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>/Pseudocodes</w:t>
      </w:r>
      <w:bookmarkEnd w:id="12"/>
    </w:p>
    <w:p w14:paraId="72CC0449" w14:textId="77777777" w:rsidR="00F9263A" w:rsidRDefault="00F9263A" w:rsidP="00F9263A">
      <w:pPr>
        <w:spacing w:before="100" w:beforeAutospacing="1" w:after="100" w:afterAutospacing="1" w:line="240" w:lineRule="auto"/>
        <w:rPr>
          <w:rFonts w:ascii="Arial Narrow" w:eastAsia="Times New Roman" w:hAnsi="Arial Narrow" w:cs="Segoe UI"/>
          <w:color w:val="2F5496" w:themeColor="accent1" w:themeShade="BF"/>
          <w:sz w:val="24"/>
          <w:szCs w:val="24"/>
          <w:lang w:val="en-NZ" w:eastAsia="en-NZ"/>
        </w:rPr>
      </w:pPr>
    </w:p>
    <w:p w14:paraId="17CD5DFB" w14:textId="77777777" w:rsidR="00F9263A" w:rsidRDefault="00F9263A" w:rsidP="00F9263A">
      <w:pPr>
        <w:pStyle w:val="Heading2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13" w:name="_Toc141881220"/>
      <w:r w:rsidRPr="00F9263A">
        <w:rPr>
          <w:rFonts w:eastAsia="Times New Roman"/>
          <w:lang w:val="en-NZ" w:eastAsia="en-NZ"/>
        </w:rPr>
        <w:t>Use</w:t>
      </w:r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case diagram</w:t>
      </w:r>
      <w:bookmarkEnd w:id="13"/>
    </w:p>
    <w:p w14:paraId="3C9B2A98" w14:textId="77777777" w:rsidR="00F9263A" w:rsidRDefault="00F9263A" w:rsidP="00F9263A">
      <w:pPr>
        <w:rPr>
          <w:lang w:val="en-NZ" w:eastAsia="en-NZ"/>
        </w:rPr>
      </w:pPr>
    </w:p>
    <w:p w14:paraId="27BDDCD7" w14:textId="77777777" w:rsidR="00F9263A" w:rsidRPr="00F9263A" w:rsidRDefault="00F9263A" w:rsidP="00F9263A">
      <w:pPr>
        <w:rPr>
          <w:lang w:val="en-NZ" w:eastAsia="en-NZ"/>
        </w:rPr>
      </w:pPr>
    </w:p>
    <w:p w14:paraId="39CDF2DB" w14:textId="77777777" w:rsidR="00F9263A" w:rsidRDefault="00F9263A" w:rsidP="00F9263A">
      <w:pPr>
        <w:pStyle w:val="Heading2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14" w:name="_Toc141881221"/>
      <w:r w:rsidRPr="00F9263A">
        <w:rPr>
          <w:rFonts w:eastAsia="Times New Roman"/>
          <w:lang w:val="en-NZ" w:eastAsia="en-NZ"/>
        </w:rPr>
        <w:t>Entity</w:t>
      </w:r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relationship diagram</w:t>
      </w:r>
      <w:bookmarkEnd w:id="14"/>
    </w:p>
    <w:p w14:paraId="2CEA91BA" w14:textId="77777777" w:rsidR="00F9263A" w:rsidRDefault="00F9263A" w:rsidP="00F9263A">
      <w:pPr>
        <w:rPr>
          <w:lang w:val="en-NZ" w:eastAsia="en-NZ"/>
        </w:rPr>
      </w:pPr>
    </w:p>
    <w:p w14:paraId="3DE56210" w14:textId="77777777" w:rsidR="00F9263A" w:rsidRPr="00F9263A" w:rsidRDefault="00F9263A" w:rsidP="00F9263A">
      <w:pPr>
        <w:rPr>
          <w:lang w:val="en-NZ" w:eastAsia="en-NZ"/>
        </w:rPr>
      </w:pPr>
    </w:p>
    <w:p w14:paraId="23EFE352" w14:textId="77777777" w:rsidR="00F9263A" w:rsidRDefault="00F9263A" w:rsidP="00F9263A">
      <w:pPr>
        <w:pStyle w:val="Heading2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15" w:name="_Toc141881222"/>
      <w:r w:rsidRPr="00F9263A">
        <w:rPr>
          <w:rFonts w:eastAsia="Times New Roman"/>
          <w:lang w:val="en-NZ" w:eastAsia="en-NZ"/>
        </w:rPr>
        <w:t>Class</w:t>
      </w:r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diagram</w:t>
      </w:r>
      <w:bookmarkEnd w:id="15"/>
    </w:p>
    <w:p w14:paraId="44F07CA8" w14:textId="77777777" w:rsidR="00F9263A" w:rsidRDefault="00F9263A">
      <w:pPr>
        <w:spacing w:line="259" w:lineRule="auto"/>
        <w:rPr>
          <w:rFonts w:asciiTheme="majorHAnsi" w:eastAsia="Times New Roman" w:hAnsiTheme="majorHAnsi" w:cstheme="majorBidi"/>
          <w:color w:val="2F5496" w:themeColor="accent1" w:themeShade="BF"/>
          <w:sz w:val="44"/>
          <w:szCs w:val="32"/>
          <w:lang w:val="en-NZ" w:eastAsia="en-NZ"/>
        </w:rPr>
      </w:pPr>
      <w:r>
        <w:rPr>
          <w:rFonts w:eastAsia="Times New Roman"/>
          <w:sz w:val="44"/>
          <w:lang w:val="en-NZ" w:eastAsia="en-NZ"/>
        </w:rPr>
        <w:br w:type="page"/>
      </w:r>
    </w:p>
    <w:p w14:paraId="58EB17E4" w14:textId="77777777" w:rsidR="00F9263A" w:rsidRDefault="00F9263A" w:rsidP="00F9263A">
      <w:pPr>
        <w:pStyle w:val="Heading1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16" w:name="_Toc141881223"/>
      <w:r w:rsidRPr="00F9263A">
        <w:rPr>
          <w:rFonts w:eastAsia="Times New Roman"/>
          <w:sz w:val="44"/>
          <w:lang w:val="en-NZ" w:eastAsia="en-NZ"/>
        </w:rPr>
        <w:t>Development</w:t>
      </w:r>
      <w:bookmarkEnd w:id="16"/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</w:t>
      </w:r>
    </w:p>
    <w:p w14:paraId="4E005E05" w14:textId="77777777" w:rsidR="00F9263A" w:rsidRDefault="00F9263A" w:rsidP="00F9263A">
      <w:pPr>
        <w:pStyle w:val="Heading2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17" w:name="_Toc141881224"/>
      <w:r w:rsidRPr="00F9263A">
        <w:rPr>
          <w:rFonts w:eastAsia="Times New Roman"/>
          <w:lang w:val="en-NZ" w:eastAsia="en-NZ"/>
        </w:rPr>
        <w:t>GitHub</w:t>
      </w:r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commits</w:t>
      </w:r>
      <w:bookmarkEnd w:id="17"/>
    </w:p>
    <w:p w14:paraId="7F23B7A2" w14:textId="77777777" w:rsidR="00F9263A" w:rsidRDefault="00F9263A" w:rsidP="00F9263A">
      <w:pPr>
        <w:rPr>
          <w:lang w:val="en-NZ" w:eastAsia="en-NZ"/>
        </w:rPr>
      </w:pPr>
    </w:p>
    <w:p w14:paraId="1848CF8B" w14:textId="77777777" w:rsidR="00B60472" w:rsidRPr="00F9263A" w:rsidRDefault="00B60472" w:rsidP="00F9263A">
      <w:pPr>
        <w:rPr>
          <w:lang w:val="en-NZ" w:eastAsia="en-NZ"/>
        </w:rPr>
      </w:pPr>
    </w:p>
    <w:p w14:paraId="3C4ECD8E" w14:textId="77777777" w:rsidR="00F9263A" w:rsidRDefault="00F9263A" w:rsidP="00F9263A">
      <w:pPr>
        <w:pStyle w:val="Heading2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18" w:name="_Toc141881225"/>
      <w:r w:rsidRPr="00F9263A">
        <w:rPr>
          <w:rFonts w:eastAsia="Times New Roman"/>
          <w:lang w:val="en-NZ" w:eastAsia="en-NZ"/>
        </w:rPr>
        <w:t>Screen</w:t>
      </w:r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shots</w:t>
      </w:r>
      <w:bookmarkEnd w:id="18"/>
    </w:p>
    <w:p w14:paraId="3630940F" w14:textId="77777777" w:rsidR="00F9263A" w:rsidRDefault="00F9263A" w:rsidP="00F9263A">
      <w:pPr>
        <w:rPr>
          <w:lang w:val="en-NZ" w:eastAsia="en-NZ"/>
        </w:rPr>
      </w:pPr>
    </w:p>
    <w:p w14:paraId="00ACC444" w14:textId="77777777" w:rsidR="00B60472" w:rsidRDefault="00B60472" w:rsidP="00F9263A">
      <w:pPr>
        <w:rPr>
          <w:lang w:val="en-NZ" w:eastAsia="en-NZ"/>
        </w:rPr>
      </w:pPr>
    </w:p>
    <w:p w14:paraId="7EF21CBF" w14:textId="77777777" w:rsidR="00B60472" w:rsidRPr="00F9263A" w:rsidRDefault="00B60472" w:rsidP="00F9263A">
      <w:pPr>
        <w:rPr>
          <w:lang w:val="en-NZ" w:eastAsia="en-NZ"/>
        </w:rPr>
      </w:pPr>
    </w:p>
    <w:p w14:paraId="2945C67F" w14:textId="77777777" w:rsidR="00F9263A" w:rsidRDefault="00F9263A" w:rsidP="00F9263A">
      <w:pPr>
        <w:pStyle w:val="Heading2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19" w:name="_Toc141881226"/>
      <w:r w:rsidRPr="00F9263A">
        <w:rPr>
          <w:rFonts w:eastAsia="Times New Roman"/>
          <w:lang w:val="en-NZ" w:eastAsia="en-NZ"/>
        </w:rPr>
        <w:t>Code</w:t>
      </w:r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comments and descriptions</w:t>
      </w:r>
      <w:bookmarkEnd w:id="19"/>
    </w:p>
    <w:p w14:paraId="74DCC5EF" w14:textId="77777777" w:rsidR="00F9263A" w:rsidRDefault="00F9263A" w:rsidP="00F9263A">
      <w:pPr>
        <w:rPr>
          <w:lang w:val="en-NZ" w:eastAsia="en-NZ"/>
        </w:rPr>
      </w:pPr>
    </w:p>
    <w:p w14:paraId="54A24CD2" w14:textId="77777777" w:rsidR="00B60472" w:rsidRDefault="00B60472" w:rsidP="00F9263A">
      <w:pPr>
        <w:rPr>
          <w:lang w:val="en-NZ" w:eastAsia="en-NZ"/>
        </w:rPr>
      </w:pPr>
    </w:p>
    <w:p w14:paraId="7169FCD0" w14:textId="77777777" w:rsidR="00B60472" w:rsidRPr="00F9263A" w:rsidRDefault="00B60472" w:rsidP="00F9263A">
      <w:pPr>
        <w:rPr>
          <w:lang w:val="en-NZ" w:eastAsia="en-NZ"/>
        </w:rPr>
      </w:pPr>
    </w:p>
    <w:p w14:paraId="0A14A051" w14:textId="77777777" w:rsidR="00F9263A" w:rsidRDefault="00F9263A" w:rsidP="00F9263A">
      <w:pPr>
        <w:pStyle w:val="Heading2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20" w:name="_Toc141881227"/>
      <w:r w:rsidRPr="00F9263A">
        <w:rPr>
          <w:rFonts w:eastAsia="Times New Roman"/>
          <w:lang w:val="en-NZ" w:eastAsia="en-NZ"/>
        </w:rPr>
        <w:t>Development</w:t>
      </w:r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stages - progress made should be visible</w:t>
      </w:r>
      <w:bookmarkEnd w:id="20"/>
    </w:p>
    <w:p w14:paraId="5456F481" w14:textId="77777777" w:rsidR="00F9263A" w:rsidRDefault="00F9263A" w:rsidP="00F9263A">
      <w:pPr>
        <w:rPr>
          <w:lang w:val="en-NZ" w:eastAsia="en-NZ"/>
        </w:rPr>
      </w:pPr>
    </w:p>
    <w:p w14:paraId="26EED1BB" w14:textId="77777777" w:rsidR="00F9263A" w:rsidRDefault="00F9263A">
      <w:pPr>
        <w:spacing w:line="259" w:lineRule="auto"/>
        <w:rPr>
          <w:rFonts w:asciiTheme="majorHAnsi" w:eastAsia="Times New Roman" w:hAnsiTheme="majorHAnsi" w:cstheme="majorBidi"/>
          <w:color w:val="2F5496" w:themeColor="accent1" w:themeShade="BF"/>
          <w:sz w:val="44"/>
          <w:szCs w:val="32"/>
          <w:lang w:val="en-NZ" w:eastAsia="en-NZ"/>
        </w:rPr>
      </w:pPr>
      <w:r>
        <w:rPr>
          <w:rFonts w:eastAsia="Times New Roman"/>
          <w:sz w:val="44"/>
          <w:lang w:val="en-NZ" w:eastAsia="en-NZ"/>
        </w:rPr>
        <w:br w:type="page"/>
      </w:r>
    </w:p>
    <w:p w14:paraId="32F0B6BF" w14:textId="77777777" w:rsidR="00F9263A" w:rsidRDefault="00F9263A" w:rsidP="00F9263A">
      <w:pPr>
        <w:pStyle w:val="Heading1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21" w:name="_Toc141881228"/>
      <w:r w:rsidRPr="00F9263A">
        <w:rPr>
          <w:rFonts w:eastAsia="Times New Roman"/>
          <w:sz w:val="44"/>
          <w:lang w:val="en-NZ" w:eastAsia="en-NZ"/>
        </w:rPr>
        <w:t>Implementation</w:t>
      </w:r>
      <w:bookmarkEnd w:id="21"/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</w:t>
      </w:r>
    </w:p>
    <w:p w14:paraId="579F7F9F" w14:textId="77777777" w:rsidR="00F9263A" w:rsidRDefault="00F9263A" w:rsidP="00F9263A">
      <w:pPr>
        <w:pStyle w:val="Heading2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22" w:name="_Toc141881229"/>
      <w:r w:rsidRPr="00F9263A">
        <w:rPr>
          <w:rFonts w:eastAsia="Times New Roman"/>
          <w:lang w:val="en-NZ" w:eastAsia="en-NZ"/>
        </w:rPr>
        <w:t>Testing</w:t>
      </w:r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and Documentation</w:t>
      </w:r>
      <w:bookmarkEnd w:id="22"/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</w:t>
      </w:r>
    </w:p>
    <w:p w14:paraId="1CEFE67B" w14:textId="77777777" w:rsidR="00F9263A" w:rsidRDefault="00F9263A" w:rsidP="00F9263A">
      <w:pPr>
        <w:rPr>
          <w:lang w:val="en-NZ" w:eastAsia="en-NZ"/>
        </w:rPr>
      </w:pPr>
    </w:p>
    <w:p w14:paraId="3A69CFDB" w14:textId="77777777" w:rsidR="00F9263A" w:rsidRDefault="00F9263A" w:rsidP="00F9263A">
      <w:pPr>
        <w:rPr>
          <w:lang w:val="en-NZ" w:eastAsia="en-NZ"/>
        </w:rPr>
      </w:pPr>
    </w:p>
    <w:p w14:paraId="0857CFDE" w14:textId="77777777" w:rsidR="00643949" w:rsidRPr="00F9263A" w:rsidRDefault="00643949" w:rsidP="00F9263A">
      <w:pPr>
        <w:rPr>
          <w:lang w:val="en-NZ" w:eastAsia="en-NZ"/>
        </w:rPr>
      </w:pPr>
    </w:p>
    <w:p w14:paraId="2BCE19D1" w14:textId="77777777" w:rsidR="00F9263A" w:rsidRPr="00F9263A" w:rsidRDefault="00F9263A" w:rsidP="00F9263A">
      <w:pPr>
        <w:pStyle w:val="Heading3"/>
        <w:rPr>
          <w:rFonts w:eastAsia="Times New Roman"/>
          <w:lang w:val="en-NZ" w:eastAsia="en-NZ"/>
        </w:rPr>
      </w:pPr>
      <w:bookmarkStart w:id="23" w:name="_Toc141881230"/>
      <w:r>
        <w:rPr>
          <w:rFonts w:eastAsia="Times New Roman"/>
          <w:color w:val="2F5496" w:themeColor="accent1" w:themeShade="BF"/>
          <w:lang w:val="en-NZ" w:eastAsia="en-NZ"/>
        </w:rPr>
        <w:t xml:space="preserve">User Experience - </w:t>
      </w:r>
      <w:r w:rsidRPr="00F9263A">
        <w:rPr>
          <w:rFonts w:eastAsia="Times New Roman"/>
          <w:color w:val="2F5496" w:themeColor="accent1" w:themeShade="BF"/>
          <w:lang w:val="en-NZ" w:eastAsia="en-NZ"/>
        </w:rPr>
        <w:t>End user considerations</w:t>
      </w:r>
      <w:r w:rsidRPr="00F9263A">
        <w:rPr>
          <w:rFonts w:eastAsia="Times New Roman"/>
          <w:lang w:val="en-NZ" w:eastAsia="en-NZ"/>
        </w:rPr>
        <w:t xml:space="preserve"> </w:t>
      </w:r>
      <w:r w:rsidRPr="00F9263A">
        <w:rPr>
          <w:rFonts w:eastAsia="Times New Roman"/>
          <w:color w:val="2F5496" w:themeColor="accent1" w:themeShade="BF"/>
          <w:lang w:val="en-NZ" w:eastAsia="en-NZ"/>
        </w:rPr>
        <w:t>and stakeholders’ feedback</w:t>
      </w:r>
      <w:bookmarkEnd w:id="23"/>
    </w:p>
    <w:p w14:paraId="1CC13A2C" w14:textId="77777777" w:rsidR="00F9263A" w:rsidRDefault="00F9263A" w:rsidP="00F9263A">
      <w:pPr>
        <w:rPr>
          <w:lang w:val="en-NZ" w:eastAsia="en-NZ"/>
        </w:rPr>
      </w:pPr>
    </w:p>
    <w:p w14:paraId="3BE17C42" w14:textId="77777777" w:rsidR="00643949" w:rsidRDefault="00643949" w:rsidP="00F9263A">
      <w:pPr>
        <w:rPr>
          <w:lang w:val="en-NZ" w:eastAsia="en-NZ"/>
        </w:rPr>
      </w:pPr>
    </w:p>
    <w:p w14:paraId="5468B463" w14:textId="77777777" w:rsidR="00267D69" w:rsidRDefault="00267D69" w:rsidP="00F9263A">
      <w:pPr>
        <w:rPr>
          <w:lang w:val="en-NZ" w:eastAsia="en-NZ"/>
        </w:rPr>
      </w:pPr>
    </w:p>
    <w:p w14:paraId="4FDD0D96" w14:textId="77777777" w:rsidR="00267D69" w:rsidRPr="00F9263A" w:rsidRDefault="00267D69" w:rsidP="00F9263A">
      <w:pPr>
        <w:rPr>
          <w:lang w:val="en-NZ" w:eastAsia="en-NZ"/>
        </w:rPr>
      </w:pPr>
    </w:p>
    <w:p w14:paraId="6E5F023D" w14:textId="77777777" w:rsidR="00F9263A" w:rsidRDefault="00F9263A" w:rsidP="00267D69">
      <w:pPr>
        <w:pStyle w:val="Heading3"/>
        <w:rPr>
          <w:rFonts w:eastAsia="Times New Roman"/>
          <w:lang w:val="en-NZ" w:eastAsia="en-NZ"/>
        </w:rPr>
      </w:pPr>
      <w:bookmarkStart w:id="24" w:name="_Toc141881231"/>
      <w:r w:rsidRPr="00267D69">
        <w:rPr>
          <w:rFonts w:eastAsia="Times New Roman"/>
          <w:color w:val="2F5496" w:themeColor="accent1" w:themeShade="BF"/>
          <w:lang w:val="en-NZ" w:eastAsia="en-NZ"/>
        </w:rPr>
        <w:t>Test cases - check all options, boundary cases and error control/message</w:t>
      </w:r>
      <w:bookmarkEnd w:id="24"/>
    </w:p>
    <w:p w14:paraId="4DE5DAB1" w14:textId="77777777" w:rsidR="00F9263A" w:rsidRDefault="00F9263A" w:rsidP="00F9263A">
      <w:pPr>
        <w:rPr>
          <w:lang w:val="en-NZ" w:eastAsia="en-NZ"/>
        </w:rPr>
      </w:pPr>
    </w:p>
    <w:p w14:paraId="06038DF3" w14:textId="77777777" w:rsidR="00267D69" w:rsidRDefault="00267D69" w:rsidP="00F9263A">
      <w:pPr>
        <w:rPr>
          <w:lang w:val="en-NZ" w:eastAsia="en-NZ"/>
        </w:rPr>
      </w:pPr>
    </w:p>
    <w:p w14:paraId="516947FE" w14:textId="77777777" w:rsidR="00F9263A" w:rsidRDefault="00F9263A" w:rsidP="00F9263A">
      <w:pPr>
        <w:rPr>
          <w:lang w:val="en-NZ" w:eastAsia="en-NZ"/>
        </w:rPr>
      </w:pPr>
    </w:p>
    <w:p w14:paraId="4EFBB543" w14:textId="77777777" w:rsidR="00643949" w:rsidRPr="00F9263A" w:rsidRDefault="00643949" w:rsidP="00F9263A">
      <w:pPr>
        <w:rPr>
          <w:lang w:val="en-NZ" w:eastAsia="en-NZ"/>
        </w:rPr>
      </w:pPr>
    </w:p>
    <w:p w14:paraId="2965AAF3" w14:textId="77777777" w:rsidR="00F9263A" w:rsidRDefault="00F9263A" w:rsidP="00F9263A">
      <w:pPr>
        <w:pStyle w:val="Heading2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25" w:name="_Toc141881232"/>
      <w:r w:rsidRPr="00F9263A">
        <w:rPr>
          <w:rFonts w:eastAsia="Times New Roman"/>
          <w:lang w:val="en-NZ" w:eastAsia="en-NZ"/>
        </w:rPr>
        <w:t>Documentation</w:t>
      </w:r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- explanation about your software, how it works, what are the key requirements etc (user manual or GitHub Readme.txt)</w:t>
      </w:r>
      <w:bookmarkEnd w:id="25"/>
    </w:p>
    <w:p w14:paraId="3C5BFD6D" w14:textId="77777777" w:rsidR="00F9263A" w:rsidRDefault="00F9263A" w:rsidP="00F9263A">
      <w:pPr>
        <w:rPr>
          <w:lang w:val="en-NZ" w:eastAsia="en-NZ"/>
        </w:rPr>
      </w:pPr>
    </w:p>
    <w:p w14:paraId="30160D93" w14:textId="77777777" w:rsidR="00267D69" w:rsidRDefault="00267D69" w:rsidP="00F9263A">
      <w:pPr>
        <w:rPr>
          <w:lang w:val="en-NZ" w:eastAsia="en-NZ"/>
        </w:rPr>
      </w:pPr>
    </w:p>
    <w:p w14:paraId="5913851C" w14:textId="77777777" w:rsidR="00267D69" w:rsidRPr="00F9263A" w:rsidRDefault="00267D69" w:rsidP="00F9263A">
      <w:pPr>
        <w:rPr>
          <w:lang w:val="en-NZ" w:eastAsia="en-NZ"/>
        </w:rPr>
      </w:pPr>
    </w:p>
    <w:p w14:paraId="5CE672AA" w14:textId="77777777" w:rsidR="00643949" w:rsidRDefault="00643949">
      <w:pPr>
        <w:spacing w:line="259" w:lineRule="auto"/>
        <w:rPr>
          <w:rFonts w:asciiTheme="majorHAnsi" w:eastAsia="Times New Roman" w:hAnsiTheme="majorHAnsi" w:cstheme="majorBidi"/>
          <w:color w:val="2F5496" w:themeColor="accent1" w:themeShade="BF"/>
          <w:sz w:val="26"/>
          <w:szCs w:val="26"/>
          <w:lang w:val="en-NZ" w:eastAsia="en-NZ"/>
        </w:rPr>
      </w:pPr>
      <w:r>
        <w:rPr>
          <w:rFonts w:eastAsia="Times New Roman"/>
          <w:lang w:val="en-NZ" w:eastAsia="en-NZ"/>
        </w:rPr>
        <w:br w:type="page"/>
      </w:r>
    </w:p>
    <w:p w14:paraId="0FC9C864" w14:textId="77777777" w:rsidR="009E75DE" w:rsidRDefault="00F9263A" w:rsidP="00F9263A">
      <w:pPr>
        <w:pStyle w:val="Heading2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26" w:name="_Toc141881233"/>
      <w:r>
        <w:rPr>
          <w:rFonts w:eastAsia="Times New Roman"/>
          <w:lang w:val="en-NZ" w:eastAsia="en-NZ"/>
        </w:rPr>
        <w:t xml:space="preserve">Relevant Implications - </w:t>
      </w:r>
      <w:r w:rsidRPr="00F9263A">
        <w:rPr>
          <w:rFonts w:eastAsia="Times New Roman"/>
          <w:lang w:val="en-NZ" w:eastAsia="en-NZ"/>
        </w:rPr>
        <w:t>Address</w:t>
      </w:r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any five relevant implications.</w:t>
      </w:r>
      <w:bookmarkEnd w:id="26"/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</w:t>
      </w:r>
    </w:p>
    <w:p w14:paraId="4B1955A1" w14:textId="77777777" w:rsidR="00F9263A" w:rsidRDefault="00F9263A" w:rsidP="009E75DE">
      <w:pPr>
        <w:pStyle w:val="NoSpacing"/>
        <w:rPr>
          <w:rFonts w:eastAsia="Times New Roman" w:cs="Segoe UI"/>
          <w:lang w:val="en-NZ" w:eastAsia="en-NZ"/>
        </w:rPr>
      </w:pPr>
      <w:r>
        <w:rPr>
          <w:rFonts w:eastAsia="Times New Roman" w:cs="Segoe UI"/>
          <w:lang w:val="en-NZ" w:eastAsia="en-NZ"/>
        </w:rPr>
        <w:t xml:space="preserve">Do not just explain, instead provide justifications on how you are addressing them: </w:t>
      </w:r>
      <w:r>
        <w:rPr>
          <w:rFonts w:eastAsia="Times New Roman"/>
          <w:lang w:val="en-NZ" w:eastAsia="en-NZ"/>
        </w:rPr>
        <w:t>social, cultural, legal, ethical, intellectual property, privacy, accessibility, usability, functionality, aesthetics, sustainability and future proofing, end-user requirements, health and safety.</w:t>
      </w:r>
      <w:r>
        <w:rPr>
          <w:rFonts w:eastAsia="Times New Roman" w:cs="Segoe UI"/>
          <w:lang w:val="en-NZ" w:eastAsia="en-NZ"/>
        </w:rPr>
        <w:t xml:space="preserve"> </w:t>
      </w:r>
    </w:p>
    <w:p w14:paraId="25F6EF43" w14:textId="77777777" w:rsidR="00F9263A" w:rsidRDefault="00F9263A">
      <w:pPr>
        <w:spacing w:line="259" w:lineRule="auto"/>
        <w:rPr>
          <w:rFonts w:asciiTheme="majorHAnsi" w:eastAsia="Times New Roman" w:hAnsiTheme="majorHAnsi" w:cstheme="majorBidi"/>
          <w:color w:val="2F5496" w:themeColor="accent1" w:themeShade="BF"/>
          <w:sz w:val="44"/>
          <w:szCs w:val="32"/>
          <w:lang w:val="en-NZ" w:eastAsia="en-NZ"/>
        </w:rPr>
      </w:pPr>
      <w:r>
        <w:rPr>
          <w:rFonts w:eastAsia="Times New Roman"/>
          <w:sz w:val="44"/>
          <w:lang w:val="en-NZ" w:eastAsia="en-NZ"/>
        </w:rPr>
        <w:br w:type="page"/>
      </w:r>
    </w:p>
    <w:p w14:paraId="0D4594CA" w14:textId="77777777" w:rsidR="00F9263A" w:rsidRDefault="00F9263A" w:rsidP="00F9263A">
      <w:pPr>
        <w:pStyle w:val="Heading1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27" w:name="_Toc141881234"/>
      <w:r w:rsidRPr="00F9263A">
        <w:rPr>
          <w:rFonts w:eastAsia="Times New Roman"/>
          <w:sz w:val="44"/>
          <w:lang w:val="en-NZ" w:eastAsia="en-NZ"/>
        </w:rPr>
        <w:t>Maintenance</w:t>
      </w:r>
      <w:bookmarkEnd w:id="27"/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t xml:space="preserve"> </w:t>
      </w:r>
    </w:p>
    <w:p w14:paraId="4169CCBE" w14:textId="77777777" w:rsidR="00F9263A" w:rsidRDefault="00F9263A" w:rsidP="009E75DE">
      <w:pPr>
        <w:pStyle w:val="NoSpacing"/>
        <w:rPr>
          <w:rFonts w:eastAsia="Times New Roman"/>
          <w:lang w:val="en-NZ" w:eastAsia="en-NZ"/>
        </w:rPr>
      </w:pPr>
      <w:r w:rsidRPr="00267D69">
        <w:rPr>
          <w:rFonts w:eastAsia="Times New Roman"/>
          <w:lang w:val="en-NZ" w:eastAsia="en-NZ"/>
        </w:rPr>
        <w:t>Future</w:t>
      </w:r>
      <w:r>
        <w:rPr>
          <w:rFonts w:eastAsia="Times New Roman"/>
          <w:lang w:val="en-NZ" w:eastAsia="en-NZ"/>
        </w:rPr>
        <w:t xml:space="preserve"> directions - explain what was planned and whether it was achieved or not, if not then what can be done in future to improve the software</w:t>
      </w:r>
    </w:p>
    <w:p w14:paraId="12E07A2E" w14:textId="77777777" w:rsidR="00267D69" w:rsidRDefault="00267D69" w:rsidP="009E75DE">
      <w:pPr>
        <w:pStyle w:val="NoSpacing"/>
        <w:rPr>
          <w:rFonts w:eastAsia="Times New Roman"/>
          <w:lang w:val="en-NZ" w:eastAsia="en-NZ"/>
        </w:rPr>
      </w:pPr>
    </w:p>
    <w:p w14:paraId="48BBF26E" w14:textId="77777777" w:rsidR="00F9263A" w:rsidRDefault="00F9263A" w:rsidP="009E75DE">
      <w:pPr>
        <w:pStyle w:val="NoSpacing"/>
        <w:rPr>
          <w:rFonts w:eastAsia="Times New Roman"/>
          <w:lang w:val="en-NZ" w:eastAsia="en-NZ"/>
        </w:rPr>
      </w:pPr>
      <w:r w:rsidRPr="00267D69">
        <w:rPr>
          <w:rFonts w:eastAsia="Times New Roman"/>
          <w:lang w:val="en-NZ" w:eastAsia="en-NZ"/>
        </w:rPr>
        <w:t>Any</w:t>
      </w:r>
      <w:r>
        <w:rPr>
          <w:rFonts w:eastAsia="Times New Roman"/>
          <w:lang w:val="en-NZ" w:eastAsia="en-NZ"/>
        </w:rPr>
        <w:t xml:space="preserve"> bugs that has not been resolved and what/how it can be solved</w:t>
      </w:r>
    </w:p>
    <w:p w14:paraId="6D5036E2" w14:textId="77777777" w:rsidR="00F9263A" w:rsidRDefault="00F9263A" w:rsidP="00F9263A">
      <w:pPr>
        <w:pStyle w:val="Heading1"/>
        <w:rPr>
          <w:rFonts w:eastAsia="Times New Roman"/>
          <w:sz w:val="44"/>
          <w:lang w:val="en-NZ" w:eastAsia="en-NZ"/>
        </w:rPr>
      </w:pPr>
    </w:p>
    <w:p w14:paraId="39565C89" w14:textId="77777777" w:rsidR="00F9263A" w:rsidRDefault="00F9263A" w:rsidP="00F9263A">
      <w:pPr>
        <w:pStyle w:val="Heading1"/>
        <w:rPr>
          <w:rFonts w:eastAsia="Times New Roman"/>
          <w:sz w:val="44"/>
          <w:lang w:val="en-NZ" w:eastAsia="en-NZ"/>
        </w:rPr>
      </w:pPr>
    </w:p>
    <w:p w14:paraId="4128C4EB" w14:textId="77777777" w:rsidR="00F9263A" w:rsidRDefault="00F9263A" w:rsidP="00F9263A">
      <w:pPr>
        <w:pStyle w:val="Heading1"/>
        <w:rPr>
          <w:rFonts w:eastAsia="Times New Roman"/>
          <w:sz w:val="44"/>
          <w:lang w:val="en-NZ" w:eastAsia="en-NZ"/>
        </w:rPr>
      </w:pPr>
    </w:p>
    <w:p w14:paraId="54173A58" w14:textId="77777777" w:rsidR="00F9263A" w:rsidRDefault="00F9263A" w:rsidP="00F9263A">
      <w:pPr>
        <w:pStyle w:val="Heading1"/>
        <w:rPr>
          <w:rFonts w:eastAsia="Times New Roman"/>
          <w:sz w:val="44"/>
          <w:lang w:val="en-NZ" w:eastAsia="en-NZ"/>
        </w:rPr>
      </w:pPr>
    </w:p>
    <w:p w14:paraId="1A262D0B" w14:textId="77777777" w:rsidR="00F9263A" w:rsidRDefault="00F9263A" w:rsidP="00F9263A">
      <w:pPr>
        <w:pStyle w:val="Heading1"/>
        <w:rPr>
          <w:rFonts w:ascii="Arial Narrow" w:eastAsia="Times New Roman" w:hAnsi="Arial Narrow" w:cs="Segoe UI"/>
          <w:sz w:val="24"/>
          <w:szCs w:val="24"/>
          <w:lang w:val="en-NZ" w:eastAsia="en-NZ"/>
        </w:rPr>
      </w:pPr>
      <w:bookmarkStart w:id="28" w:name="_Toc141881235"/>
      <w:r w:rsidRPr="00F9263A">
        <w:rPr>
          <w:rFonts w:eastAsia="Times New Roman"/>
          <w:sz w:val="44"/>
          <w:lang w:val="en-NZ" w:eastAsia="en-NZ"/>
        </w:rPr>
        <w:t>Conclusion</w:t>
      </w:r>
      <w:bookmarkEnd w:id="28"/>
    </w:p>
    <w:p w14:paraId="459AC820" w14:textId="77777777" w:rsidR="00F9263A" w:rsidRDefault="00F9263A" w:rsidP="00F9263A">
      <w:pPr>
        <w:pStyle w:val="Heading1"/>
        <w:rPr>
          <w:rFonts w:eastAsia="Times New Roman"/>
          <w:sz w:val="44"/>
          <w:lang w:val="en-NZ" w:eastAsia="en-NZ"/>
        </w:rPr>
      </w:pPr>
    </w:p>
    <w:p w14:paraId="5DFC5841" w14:textId="77777777" w:rsidR="00F9263A" w:rsidRDefault="00F9263A" w:rsidP="00F9263A">
      <w:pPr>
        <w:pStyle w:val="Heading1"/>
        <w:rPr>
          <w:rFonts w:eastAsia="Times New Roman"/>
          <w:sz w:val="44"/>
          <w:lang w:val="en-NZ" w:eastAsia="en-NZ"/>
        </w:rPr>
      </w:pPr>
    </w:p>
    <w:p w14:paraId="34D28D48" w14:textId="77777777" w:rsidR="00F9263A" w:rsidRDefault="00F9263A" w:rsidP="00F9263A">
      <w:pPr>
        <w:pStyle w:val="Heading1"/>
        <w:rPr>
          <w:rFonts w:eastAsia="Times New Roman"/>
          <w:sz w:val="44"/>
          <w:lang w:val="en-NZ" w:eastAsia="en-NZ"/>
        </w:rPr>
      </w:pPr>
    </w:p>
    <w:p w14:paraId="0C82CA91" w14:textId="77777777" w:rsidR="00F23D95" w:rsidRDefault="00F23D95" w:rsidP="00F23D95">
      <w:pPr>
        <w:rPr>
          <w:lang w:val="en-NZ" w:eastAsia="en-NZ"/>
        </w:rPr>
      </w:pPr>
    </w:p>
    <w:p w14:paraId="10A1D420" w14:textId="77777777" w:rsidR="00F23D95" w:rsidRDefault="00F23D95" w:rsidP="00F23D95">
      <w:pPr>
        <w:rPr>
          <w:lang w:val="en-NZ" w:eastAsia="en-NZ"/>
        </w:rPr>
      </w:pPr>
    </w:p>
    <w:p w14:paraId="2B5392FD" w14:textId="77777777" w:rsidR="00F23D95" w:rsidRPr="00F23D95" w:rsidRDefault="00F23D95" w:rsidP="00F23D95">
      <w:pPr>
        <w:rPr>
          <w:lang w:val="en-NZ" w:eastAsia="en-NZ"/>
        </w:rPr>
      </w:pPr>
    </w:p>
    <w:p w14:paraId="403AB2B3" w14:textId="77777777" w:rsidR="00553317" w:rsidRDefault="00F9263A" w:rsidP="00F9263A">
      <w:pPr>
        <w:pStyle w:val="Heading1"/>
      </w:pPr>
      <w:bookmarkStart w:id="29" w:name="_Toc141881236"/>
      <w:r w:rsidRPr="00F9263A">
        <w:rPr>
          <w:rFonts w:eastAsia="Times New Roman"/>
          <w:sz w:val="44"/>
          <w:lang w:val="en-NZ" w:eastAsia="en-NZ"/>
        </w:rPr>
        <w:t>References</w:t>
      </w:r>
      <w:bookmarkEnd w:id="29"/>
      <w:r>
        <w:rPr>
          <w:rFonts w:ascii="Arial Narrow" w:eastAsia="Times New Roman" w:hAnsi="Arial Narrow" w:cs="Segoe UI"/>
          <w:sz w:val="24"/>
          <w:szCs w:val="24"/>
          <w:lang w:val="en-NZ" w:eastAsia="en-NZ"/>
        </w:rPr>
        <w:br/>
      </w:r>
    </w:p>
    <w:sectPr w:rsidR="00553317" w:rsidSect="00643949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7DF80" w14:textId="77777777" w:rsidR="00967C7E" w:rsidRDefault="00967C7E" w:rsidP="00267D69">
      <w:pPr>
        <w:spacing w:after="0" w:line="240" w:lineRule="auto"/>
      </w:pPr>
      <w:r>
        <w:separator/>
      </w:r>
    </w:p>
  </w:endnote>
  <w:endnote w:type="continuationSeparator" w:id="0">
    <w:p w14:paraId="21FB7CF0" w14:textId="77777777" w:rsidR="00967C7E" w:rsidRDefault="00967C7E" w:rsidP="00267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2559848"/>
      <w:docPartObj>
        <w:docPartGallery w:val="Page Numbers (Bottom of Page)"/>
        <w:docPartUnique/>
      </w:docPartObj>
    </w:sdtPr>
    <w:sdtContent>
      <w:p w14:paraId="1F7C8BFF" w14:textId="77777777" w:rsidR="00267D69" w:rsidRDefault="00267D69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8137CE6" w14:textId="77777777" w:rsidR="00267D69" w:rsidRDefault="00267D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CB0C7" w14:textId="77777777" w:rsidR="00267D69" w:rsidRDefault="00267D69">
    <w:pPr>
      <w:pStyle w:val="Footer"/>
      <w:jc w:val="right"/>
    </w:pPr>
  </w:p>
  <w:p w14:paraId="0E46A6C6" w14:textId="77777777" w:rsidR="00267D69" w:rsidRDefault="00267D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C8A93" w14:textId="77777777" w:rsidR="00967C7E" w:rsidRDefault="00967C7E" w:rsidP="00267D69">
      <w:pPr>
        <w:spacing w:after="0" w:line="240" w:lineRule="auto"/>
      </w:pPr>
      <w:r>
        <w:separator/>
      </w:r>
    </w:p>
  </w:footnote>
  <w:footnote w:type="continuationSeparator" w:id="0">
    <w:p w14:paraId="15FC1C70" w14:textId="77777777" w:rsidR="00967C7E" w:rsidRDefault="00967C7E" w:rsidP="00267D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B3281"/>
    <w:multiLevelType w:val="hybridMultilevel"/>
    <w:tmpl w:val="54221C04"/>
    <w:lvl w:ilvl="0" w:tplc="7402D920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95455"/>
    <w:multiLevelType w:val="multilevel"/>
    <w:tmpl w:val="CF487EC0"/>
    <w:lvl w:ilvl="0">
      <w:start w:val="1"/>
      <w:numFmt w:val="decimal"/>
      <w:lvlText w:val="%1."/>
      <w:lvlJc w:val="left"/>
      <w:pPr>
        <w:ind w:left="720" w:hanging="360"/>
      </w:pPr>
      <w:rPr>
        <w:rFonts w:ascii="Arial Narrow" w:eastAsia="Arial" w:hAnsi="Arial Narrow" w:cs="Arial" w:hint="default"/>
        <w:b w:val="0"/>
        <w:strike w:val="0"/>
        <w:dstrike w:val="0"/>
        <w:sz w:val="22"/>
        <w:szCs w:val="22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82242873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87255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38"/>
    <w:rsid w:val="000B7852"/>
    <w:rsid w:val="000D704A"/>
    <w:rsid w:val="00125BDA"/>
    <w:rsid w:val="00125F06"/>
    <w:rsid w:val="0021055B"/>
    <w:rsid w:val="00267D69"/>
    <w:rsid w:val="00431338"/>
    <w:rsid w:val="00553317"/>
    <w:rsid w:val="00595DE1"/>
    <w:rsid w:val="005E555C"/>
    <w:rsid w:val="006300F6"/>
    <w:rsid w:val="00643949"/>
    <w:rsid w:val="00711A46"/>
    <w:rsid w:val="0087597A"/>
    <w:rsid w:val="00967C7E"/>
    <w:rsid w:val="009E75DE"/>
    <w:rsid w:val="00B60472"/>
    <w:rsid w:val="00CD4C41"/>
    <w:rsid w:val="00DB1B8C"/>
    <w:rsid w:val="00E45731"/>
    <w:rsid w:val="00EC558D"/>
    <w:rsid w:val="00F23D95"/>
    <w:rsid w:val="00F9263A"/>
    <w:rsid w:val="00FB7F58"/>
    <w:rsid w:val="00FE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2EB01"/>
  <w15:chartTrackingRefBased/>
  <w15:docId w15:val="{450D9C70-22C2-40BA-9229-CC3F9F09E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63A"/>
    <w:pPr>
      <w:spacing w:line="25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26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26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26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9263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63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63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9263A"/>
    <w:rPr>
      <w:rFonts w:eastAsiaTheme="minorEastAsia"/>
      <w:color w:val="5A5A5A" w:themeColor="text1" w:themeTint="A5"/>
      <w:spacing w:val="15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F9263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9263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9263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9E75DE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E75D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75D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E75D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E75DE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9E75DE"/>
    <w:pPr>
      <w:spacing w:after="0" w:line="240" w:lineRule="auto"/>
    </w:pPr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67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D69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67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D69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8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kool\Downloads\Project%20Write-Up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6EDD3AF3B48C4BB8C711B5733C39F6" ma:contentTypeVersion="8" ma:contentTypeDescription="Create a new document." ma:contentTypeScope="" ma:versionID="7877da1482023c7e2a024716cc794e3c">
  <xsd:schema xmlns:xsd="http://www.w3.org/2001/XMLSchema" xmlns:xs="http://www.w3.org/2001/XMLSchema" xmlns:p="http://schemas.microsoft.com/office/2006/metadata/properties" xmlns:ns2="eef22584-95ed-477f-8b51-08e32d23c53e" targetNamespace="http://schemas.microsoft.com/office/2006/metadata/properties" ma:root="true" ma:fieldsID="517bd48a1ce1592919b2d7c36f8fb3bc" ns2:_="">
    <xsd:import namespace="eef22584-95ed-477f-8b51-08e32d23c53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22584-95ed-477f-8b51-08e32d23c53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ef22584-95ed-477f-8b51-08e32d23c53e" xsi:nil="true"/>
  </documentManagement>
</p:properties>
</file>

<file path=customXml/itemProps1.xml><?xml version="1.0" encoding="utf-8"?>
<ds:datastoreItem xmlns:ds="http://schemas.openxmlformats.org/officeDocument/2006/customXml" ds:itemID="{B9F390CF-A74E-4EB5-BD54-ED10285954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5E2EC3-F226-478B-88DA-77A0B44A31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f22584-95ed-477f-8b51-08e32d23c5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B60E6D-8162-4682-B39F-2AD99E9D2FE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5DFC7A-9F3E-4A94-87BF-72BD504B2E67}">
  <ds:schemaRefs>
    <ds:schemaRef ds:uri="http://schemas.microsoft.com/office/2006/metadata/properties"/>
    <ds:schemaRef ds:uri="http://schemas.microsoft.com/office/infopath/2007/PartnerControls"/>
    <ds:schemaRef ds:uri="eef22584-95ed-477f-8b51-08e32d23c5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Write-Up Template</Template>
  <TotalTime>13</TotalTime>
  <Pages>3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Avondale College</Company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Skool</dc:creator>
  <cp:keywords/>
  <dc:description/>
  <cp:lastModifiedBy>Sienna Wylie</cp:lastModifiedBy>
  <cp:revision>13</cp:revision>
  <dcterms:created xsi:type="dcterms:W3CDTF">2026-05-20T22:23:00Z</dcterms:created>
  <dcterms:modified xsi:type="dcterms:W3CDTF">2026-05-22T02:25:00Z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0x010100996EDD3AF3B48C4BB8C711B5733C39F6</vt:lpwstr>
  </property>
  <property fmtid="{D5CDD505-2E9C-101B-9397-08002B2CF9AE}" pid="3" name="Order">
    <vt:r8>5300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